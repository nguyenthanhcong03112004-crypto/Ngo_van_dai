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01A31" w:rsidP="00501A31" w:rsidRDefault="00501A31" w14:paraId="5DAB6C7B" w14:textId="0D4FFC54">
      <w:bookmarkStart w:name="_Toc465677962" w:id="0"/>
      <w:bookmarkStart w:name="_Toc467738734" w:id="1"/>
    </w:p>
    <w:p w:rsidR="00501A31" w:rsidP="00501A31" w:rsidRDefault="00501A31" w14:paraId="02EB378F" w14:textId="77777777"/>
    <w:p w:rsidR="00501A31" w:rsidP="00501A31" w:rsidRDefault="00501A31" w14:paraId="6A05A809" w14:textId="77777777"/>
    <w:p w:rsidR="00501A31" w:rsidP="00501A31" w:rsidRDefault="00501A31" w14:paraId="5A39BBE3" w14:textId="77777777"/>
    <w:p w:rsidRPr="00070F74" w:rsidR="00501A31" w:rsidP="3B005605" w:rsidRDefault="12174D8F" w14:paraId="2AA71CD0" w14:textId="77777777">
      <w:pPr>
        <w:jc w:val="center"/>
        <w:rPr>
          <w:b/>
          <w:bCs/>
          <w:sz w:val="26"/>
          <w:szCs w:val="26"/>
        </w:rPr>
      </w:pPr>
      <w:commentRangeStart w:id="2"/>
      <w:r w:rsidRPr="3B005605">
        <w:rPr>
          <w:b/>
          <w:bCs/>
          <w:caps/>
          <w:sz w:val="38"/>
          <w:szCs w:val="38"/>
        </w:rPr>
        <w:t xml:space="preserve">Đặc tả yêu cầu phần mềm </w:t>
      </w:r>
      <w:commentRangeEnd w:id="2"/>
      <w:r w:rsidR="00CE176B">
        <w:rPr>
          <w:rStyle w:val="CommentReference"/>
        </w:rPr>
        <w:commentReference w:id="2"/>
      </w:r>
    </w:p>
    <w:p w:rsidRPr="008244D3" w:rsidR="00501A31" w:rsidP="45805118" w:rsidRDefault="00E5384A" w14:paraId="2BA1D77C" w14:textId="244C1503">
      <w:pPr>
        <w:jc w:val="center"/>
        <w:rPr>
          <w:rFonts w:cs="Times New Roman"/>
          <w:b/>
          <w:bCs/>
          <w:i/>
          <w:iCs/>
          <w:sz w:val="36"/>
          <w:szCs w:val="36"/>
        </w:rPr>
      </w:pPr>
      <w:r w:rsidRPr="45805118">
        <w:rPr>
          <w:rFonts w:cs="Times New Roman"/>
          <w:b/>
          <w:bCs/>
          <w:i/>
          <w:iCs/>
          <w:sz w:val="36"/>
          <w:szCs w:val="36"/>
        </w:rPr>
        <w:t>&lt;&lt;</w:t>
      </w:r>
      <w:r w:rsidRPr="45805118" w:rsidR="2090EC1D">
        <w:rPr>
          <w:rFonts w:cs="Times New Roman"/>
          <w:b/>
          <w:bCs/>
          <w:i/>
          <w:iCs/>
          <w:sz w:val="36"/>
          <w:szCs w:val="36"/>
          <w:lang w:val="vi"/>
        </w:rPr>
        <w:t xml:space="preserve"> Quản lý cửa hàng giày dép</w:t>
      </w:r>
      <w:r w:rsidRPr="45805118" w:rsidR="2090EC1D">
        <w:rPr>
          <w:rFonts w:cs="Times New Roman"/>
          <w:b/>
          <w:bCs/>
          <w:i/>
          <w:iCs/>
          <w:sz w:val="36"/>
          <w:szCs w:val="36"/>
        </w:rPr>
        <w:t xml:space="preserve"> </w:t>
      </w:r>
      <w:r w:rsidRPr="45805118">
        <w:rPr>
          <w:rFonts w:cs="Times New Roman"/>
          <w:b/>
          <w:bCs/>
          <w:i/>
          <w:iCs/>
          <w:sz w:val="36"/>
          <w:szCs w:val="36"/>
        </w:rPr>
        <w:t>&gt;&gt;</w:t>
      </w:r>
    </w:p>
    <w:p w:rsidR="00501A31" w:rsidP="00501A31" w:rsidRDefault="00501A31" w14:paraId="41C8F396" w14:textId="77777777">
      <w:pPr>
        <w:jc w:val="center"/>
        <w:rPr>
          <w:b/>
          <w:sz w:val="44"/>
        </w:rPr>
      </w:pPr>
    </w:p>
    <w:p w:rsidR="00501A31" w:rsidP="00501A31" w:rsidRDefault="00501A31" w14:paraId="72A3D3EC" w14:textId="77777777">
      <w:pPr>
        <w:jc w:val="center"/>
        <w:rPr>
          <w:b/>
          <w:sz w:val="44"/>
        </w:rPr>
      </w:pPr>
    </w:p>
    <w:p w:rsidR="00501A31" w:rsidP="00501A31" w:rsidRDefault="00501A31" w14:paraId="0D0B940D" w14:textId="77777777">
      <w:pPr>
        <w:jc w:val="center"/>
        <w:rPr>
          <w:b/>
          <w:sz w:val="44"/>
        </w:rPr>
      </w:pPr>
    </w:p>
    <w:p w:rsidR="0050513B" w:rsidRDefault="0050513B" w14:paraId="0E27B00A" w14:textId="77777777"/>
    <w:p w:rsidR="0050513B" w:rsidRDefault="0050513B" w14:paraId="60061E4C" w14:textId="77777777"/>
    <w:p w:rsidR="0050513B" w:rsidRDefault="0050513B" w14:paraId="44EAFD9C" w14:textId="77777777"/>
    <w:p w:rsidR="0050513B" w:rsidRDefault="0050513B" w14:paraId="4B94D5A5" w14:textId="77777777"/>
    <w:p w:rsidR="008C197E" w:rsidRDefault="008C197E" w14:paraId="3DEEC669" w14:textId="77777777"/>
    <w:p w:rsidR="00C43F24" w:rsidRDefault="00C43F24" w14:paraId="3656B9AB" w14:textId="77777777"/>
    <w:p w:rsidR="00C43F24" w:rsidRDefault="00C43F24" w14:paraId="45FB0818" w14:textId="77777777"/>
    <w:p w:rsidR="00C43F24" w:rsidRDefault="00C43F24" w14:paraId="049F31CB" w14:textId="77777777"/>
    <w:p w:rsidR="00C43F24" w:rsidRDefault="00C43F24" w14:paraId="53128261" w14:textId="77777777"/>
    <w:p w:rsidR="00C43F24" w:rsidRDefault="00C43F24" w14:paraId="62486C05" w14:textId="77777777"/>
    <w:p w:rsidR="00C43F24" w:rsidRDefault="00C43F24" w14:paraId="4101652C" w14:textId="77777777"/>
    <w:p w:rsidR="00C43F24" w:rsidRDefault="00C43F24" w14:paraId="4B99056E" w14:textId="77777777"/>
    <w:p w:rsidR="00C43F24" w:rsidRDefault="00C43F24" w14:paraId="1299C43A" w14:textId="77777777"/>
    <w:p w:rsidR="008C197E" w:rsidRDefault="008C197E" w14:paraId="4DDBEF00" w14:textId="77777777"/>
    <w:p w:rsidR="0050513B" w:rsidRDefault="0050513B" w14:paraId="3461D779" w14:textId="77777777"/>
    <w:p w:rsidR="0050513B" w:rsidRDefault="0050513B" w14:paraId="146F8180" w14:textId="77777777">
      <w:pPr>
        <w:pStyle w:val="NormalTB"/>
        <w:widowControl w:val="0"/>
        <w:spacing w:before="120"/>
        <w:rPr>
          <w:rFonts w:ascii="Tahoma" w:hAnsi="Tahoma" w:cs="Tahoma"/>
          <w:b/>
          <w:snapToGrid w:val="0"/>
          <w:lang w:val="en-US"/>
        </w:rPr>
      </w:pPr>
      <w:r>
        <w:rPr>
          <w:rFonts w:ascii="Tahoma" w:hAnsi="Tahoma" w:cs="Tahoma"/>
          <w:b/>
          <w:snapToGrid w:val="0"/>
          <w:lang w:val="en-US"/>
        </w:rPr>
        <w:t>&lt;</w:t>
      </w:r>
      <w:r w:rsidRPr="00CE176B" w:rsidR="00CE176B">
        <w:t xml:space="preserve"> </w:t>
      </w:r>
      <w:r w:rsidR="00CE176B">
        <w:rPr>
          <w:rFonts w:ascii="Tahoma" w:hAnsi="Tahoma" w:cs="Tahoma"/>
          <w:b/>
          <w:snapToGrid w:val="0"/>
          <w:lang w:val="en-US"/>
        </w:rPr>
        <w:t>Địa điểm</w:t>
      </w:r>
      <w:r w:rsidRPr="00CE176B" w:rsidR="00CE176B">
        <w:rPr>
          <w:rFonts w:ascii="Tahoma" w:hAnsi="Tahoma" w:cs="Tahoma"/>
          <w:b/>
          <w:snapToGrid w:val="0"/>
          <w:lang w:val="en-US"/>
        </w:rPr>
        <w:t xml:space="preserve">, ngày phát hành của Tài </w:t>
      </w:r>
      <w:r>
        <w:rPr>
          <w:rFonts w:ascii="Tahoma" w:hAnsi="Tahoma" w:cs="Tahoma"/>
          <w:b/>
          <w:snapToGrid w:val="0"/>
          <w:lang w:val="en-US"/>
        </w:rPr>
        <w:t>&gt;</w:t>
      </w:r>
    </w:p>
    <w:p w:rsidR="0050513B" w:rsidP="3B005605" w:rsidRDefault="61D42396" w14:paraId="4510E6AF" w14:textId="7C9CE0D1">
      <w:pPr>
        <w:pStyle w:val="NormalH"/>
      </w:pPr>
      <w:r>
        <w:t>Bảng Từ Điển Thuật Ngữ (Glossary)</w:t>
      </w:r>
    </w:p>
    <w:tbl>
      <w:tblPr>
        <w:tblW w:w="0" w:type="auto"/>
        <w:tblLayout w:type="fixed"/>
        <w:tblLook w:val="04A0" w:firstRow="1" w:lastRow="0" w:firstColumn="1" w:lastColumn="0" w:noHBand="0" w:noVBand="1"/>
      </w:tblPr>
      <w:tblGrid>
        <w:gridCol w:w="710"/>
        <w:gridCol w:w="2101"/>
        <w:gridCol w:w="2893"/>
        <w:gridCol w:w="3701"/>
      </w:tblGrid>
      <w:tr w:rsidR="3B005605" w:rsidTr="3B005605" w14:paraId="2B994424"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FEDF039" w14:textId="23C873EC">
            <w:pPr>
              <w:ind w:left="0"/>
              <w:rPr>
                <w:b/>
                <w:bCs/>
                <w:sz w:val="20"/>
              </w:rPr>
            </w:pPr>
            <w:r w:rsidRPr="3B005605">
              <w:rPr>
                <w:b/>
                <w:bCs/>
                <w:sz w:val="20"/>
              </w:rPr>
              <w:t xml:space="preserve"> STT</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DBB9FE4" w14:textId="74DCF425">
            <w:pPr>
              <w:ind w:left="0"/>
              <w:rPr>
                <w:b/>
                <w:bCs/>
                <w:sz w:val="20"/>
              </w:rPr>
            </w:pPr>
            <w:r w:rsidRPr="3B005605">
              <w:rPr>
                <w:b/>
                <w:bCs/>
                <w:sz w:val="20"/>
              </w:rPr>
              <w:t>Thuật Ngữ</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9642C84" w14:textId="416D4145">
            <w:pPr>
              <w:ind w:left="0"/>
              <w:rPr>
                <w:b/>
                <w:bCs/>
                <w:sz w:val="20"/>
              </w:rPr>
            </w:pPr>
            <w:r w:rsidRPr="3B005605">
              <w:rPr>
                <w:b/>
                <w:bCs/>
                <w:sz w:val="20"/>
              </w:rPr>
              <w:t>Định Nghĩa</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9D2C7E2" w14:textId="06B2D4B3">
            <w:pPr>
              <w:ind w:left="0"/>
              <w:rPr>
                <w:b/>
                <w:bCs/>
                <w:sz w:val="20"/>
              </w:rPr>
            </w:pPr>
            <w:r w:rsidRPr="3B005605">
              <w:rPr>
                <w:b/>
                <w:bCs/>
                <w:sz w:val="20"/>
              </w:rPr>
              <w:t>Ví Dụ/Ghi Chú</w:t>
            </w:r>
          </w:p>
        </w:tc>
      </w:tr>
      <w:tr w:rsidR="3B005605" w:rsidTr="3B005605" w14:paraId="581D421E"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8EFD194" w14:textId="0A4B02DE">
            <w:pPr>
              <w:ind w:left="0"/>
              <w:rPr>
                <w:sz w:val="20"/>
              </w:rPr>
            </w:pPr>
            <w:r w:rsidRPr="3B005605">
              <w:rPr>
                <w:sz w:val="20"/>
              </w:rPr>
              <w:t>1</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41629B8" w14:textId="1364AF5C">
            <w:pPr>
              <w:ind w:left="0"/>
              <w:rPr>
                <w:sz w:val="20"/>
              </w:rPr>
            </w:pPr>
            <w:r w:rsidRPr="3B005605">
              <w:rPr>
                <w:sz w:val="20"/>
              </w:rPr>
              <w:t>SRS</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9BEB896" w14:textId="2CC71DD1">
            <w:pPr>
              <w:ind w:left="0"/>
              <w:rPr>
                <w:sz w:val="20"/>
              </w:rPr>
            </w:pPr>
            <w:r w:rsidRPr="3B005605">
              <w:rPr>
                <w:sz w:val="20"/>
              </w:rPr>
              <w:t>Tài liệu Đặc tả Yêu cầu Phần mềm (Software Requirements Specification)</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77C4C0C" w14:textId="427B316C">
            <w:pPr>
              <w:ind w:left="0"/>
              <w:rPr>
                <w:sz w:val="20"/>
              </w:rPr>
            </w:pPr>
            <w:r w:rsidRPr="3B005605">
              <w:rPr>
                <w:sz w:val="20"/>
              </w:rPr>
              <w:t>Tài liệu này mô tả chi tiết các yêu cầu chức năng và phi chức năng của hệ thống.</w:t>
            </w:r>
          </w:p>
        </w:tc>
      </w:tr>
      <w:tr w:rsidR="3B005605" w:rsidTr="3B005605" w14:paraId="15F4DFCD"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530145E" w14:textId="2070AF0F">
            <w:pPr>
              <w:ind w:left="0"/>
              <w:rPr>
                <w:sz w:val="20"/>
              </w:rPr>
            </w:pPr>
            <w:r w:rsidRPr="3B005605">
              <w:rPr>
                <w:sz w:val="20"/>
              </w:rPr>
              <w:t>2</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5B38F3B" w14:textId="79DE8DEB">
            <w:pPr>
              <w:ind w:left="0"/>
              <w:rPr>
                <w:sz w:val="20"/>
              </w:rPr>
            </w:pPr>
            <w:r w:rsidRPr="3B005605">
              <w:rPr>
                <w:sz w:val="20"/>
              </w:rPr>
              <w:t>Use Case</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E640C3D" w14:textId="3A7C3A5C">
            <w:pPr>
              <w:ind w:left="0"/>
              <w:rPr>
                <w:sz w:val="20"/>
              </w:rPr>
            </w:pPr>
            <w:r w:rsidRPr="3B005605">
              <w:rPr>
                <w:sz w:val="20"/>
              </w:rPr>
              <w:t>Mô tả tương tác giữa người dùng và hệ thống để đạt mục tiêu cụ thể.</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BA57F1B" w14:textId="06C78FD2">
            <w:pPr>
              <w:ind w:left="0"/>
              <w:rPr>
                <w:sz w:val="20"/>
              </w:rPr>
            </w:pPr>
            <w:r w:rsidRPr="3B005605">
              <w:rPr>
                <w:sz w:val="20"/>
              </w:rPr>
              <w:t>"Đăng nhập", "Tạo đơn hàng" là các Use Case phổ biến.</w:t>
            </w:r>
          </w:p>
        </w:tc>
      </w:tr>
      <w:tr w:rsidR="3B005605" w:rsidTr="3B005605" w14:paraId="6E442547"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E87CFBA" w14:textId="43760EF4">
            <w:pPr>
              <w:ind w:left="0"/>
              <w:rPr>
                <w:sz w:val="20"/>
              </w:rPr>
            </w:pPr>
            <w:r w:rsidRPr="3B005605">
              <w:rPr>
                <w:sz w:val="20"/>
              </w:rPr>
              <w:t>3</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4E4BACE" w14:textId="2214BD00">
            <w:pPr>
              <w:ind w:left="0"/>
              <w:rPr>
                <w:sz w:val="20"/>
              </w:rPr>
            </w:pPr>
            <w:r w:rsidRPr="3B005605">
              <w:rPr>
                <w:sz w:val="20"/>
              </w:rPr>
              <w:t>Actor</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5970810" w14:textId="35211D31">
            <w:pPr>
              <w:ind w:left="0"/>
              <w:rPr>
                <w:sz w:val="20"/>
              </w:rPr>
            </w:pPr>
            <w:r w:rsidRPr="3B005605">
              <w:rPr>
                <w:sz w:val="20"/>
              </w:rPr>
              <w:t>Người dùng hoặc hệ thống bên ngoài tương tác với phần mềm.</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0EE32E1" w14:textId="1408171F">
            <w:pPr>
              <w:ind w:left="0"/>
              <w:rPr>
                <w:sz w:val="20"/>
              </w:rPr>
            </w:pPr>
            <w:r w:rsidRPr="3B005605">
              <w:rPr>
                <w:sz w:val="20"/>
              </w:rPr>
              <w:t>Khách hàng, Quản trị viên, Hệ thống Thanh toán.</w:t>
            </w:r>
          </w:p>
        </w:tc>
      </w:tr>
      <w:tr w:rsidR="3B005605" w:rsidTr="3B005605" w14:paraId="218FAFB5"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1C6F06AA" w14:textId="2DB31772">
            <w:pPr>
              <w:ind w:left="0"/>
              <w:rPr>
                <w:sz w:val="20"/>
              </w:rPr>
            </w:pPr>
            <w:r w:rsidRPr="3B005605">
              <w:rPr>
                <w:sz w:val="20"/>
              </w:rPr>
              <w:t>4</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5169037" w14:textId="764405DB">
            <w:pPr>
              <w:ind w:left="0"/>
              <w:rPr>
                <w:sz w:val="20"/>
              </w:rPr>
            </w:pPr>
            <w:r w:rsidRPr="3B005605">
              <w:rPr>
                <w:sz w:val="20"/>
              </w:rPr>
              <w:t>Functional Requirement</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B67C2FE" w14:textId="09FCD2F7">
            <w:pPr>
              <w:ind w:left="0"/>
              <w:rPr>
                <w:sz w:val="20"/>
              </w:rPr>
            </w:pPr>
            <w:r w:rsidRPr="3B005605">
              <w:rPr>
                <w:sz w:val="20"/>
              </w:rPr>
              <w:t>Yêu cầu về chức năng hệ thống phải thực hiện.</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6B8DB51" w14:textId="3DC8A821">
            <w:pPr>
              <w:ind w:left="0"/>
              <w:rPr>
                <w:sz w:val="20"/>
              </w:rPr>
            </w:pPr>
            <w:r w:rsidRPr="3B005605">
              <w:rPr>
                <w:sz w:val="20"/>
              </w:rPr>
              <w:t>"Hệ thống phải cho phép đăng nhập bằng email/mật khẩu."</w:t>
            </w:r>
          </w:p>
        </w:tc>
      </w:tr>
      <w:tr w:rsidR="3B005605" w:rsidTr="3B005605" w14:paraId="25DB89D4"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9E1B974" w14:textId="30C864E6">
            <w:pPr>
              <w:ind w:left="0"/>
              <w:rPr>
                <w:sz w:val="20"/>
              </w:rPr>
            </w:pPr>
            <w:r w:rsidRPr="3B005605">
              <w:rPr>
                <w:sz w:val="20"/>
              </w:rPr>
              <w:t>5</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4EED846" w14:textId="1E1FB3C0">
            <w:pPr>
              <w:ind w:left="0"/>
              <w:rPr>
                <w:sz w:val="20"/>
              </w:rPr>
            </w:pPr>
            <w:r w:rsidRPr="3B005605">
              <w:rPr>
                <w:sz w:val="20"/>
              </w:rPr>
              <w:t>Non-functional Requirement</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5BAFF21" w14:textId="2567363D">
            <w:pPr>
              <w:ind w:left="0"/>
              <w:rPr>
                <w:sz w:val="20"/>
              </w:rPr>
            </w:pPr>
            <w:r w:rsidRPr="3B005605">
              <w:rPr>
                <w:sz w:val="20"/>
              </w:rPr>
              <w:t>Yêu cầu về chất lượng hệ thống (hiệu suất, bảo mật, khả năng sử dụng...).</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F4B6147" w14:textId="2FAA29D3">
            <w:pPr>
              <w:ind w:left="0"/>
              <w:rPr>
                <w:sz w:val="20"/>
              </w:rPr>
            </w:pPr>
            <w:r w:rsidRPr="3B005605">
              <w:rPr>
                <w:sz w:val="20"/>
              </w:rPr>
              <w:t>"Thời gian phản hồi &lt; 2s cho 90% request."</w:t>
            </w:r>
          </w:p>
        </w:tc>
      </w:tr>
      <w:tr w:rsidR="3B005605" w:rsidTr="3B005605" w14:paraId="44834982"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4397B5E" w14:textId="170985FC">
            <w:pPr>
              <w:ind w:left="0"/>
              <w:rPr>
                <w:sz w:val="20"/>
              </w:rPr>
            </w:pPr>
            <w:r w:rsidRPr="3B005605">
              <w:rPr>
                <w:sz w:val="20"/>
              </w:rPr>
              <w:t>6</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8A9D292" w14:textId="4D3CB46B">
            <w:pPr>
              <w:ind w:left="0"/>
              <w:rPr>
                <w:sz w:val="20"/>
              </w:rPr>
            </w:pPr>
            <w:r w:rsidRPr="3B005605">
              <w:rPr>
                <w:sz w:val="20"/>
              </w:rPr>
              <w:t>UI (User Interface)</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325E606" w14:textId="47852728">
            <w:pPr>
              <w:ind w:left="0"/>
              <w:rPr>
                <w:sz w:val="20"/>
              </w:rPr>
            </w:pPr>
            <w:r w:rsidRPr="3B005605">
              <w:rPr>
                <w:sz w:val="20"/>
              </w:rPr>
              <w:t>Giao diện người dùng, nơi người dùng tương tác với hệ thống.</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6647E60" w14:textId="57004449">
            <w:pPr>
              <w:ind w:left="0"/>
              <w:rPr>
                <w:sz w:val="20"/>
              </w:rPr>
            </w:pPr>
            <w:r w:rsidRPr="3B005605">
              <w:rPr>
                <w:sz w:val="20"/>
              </w:rPr>
              <w:t>Màn hình đăng nhập, trang quản lý sản phẩm.</w:t>
            </w:r>
          </w:p>
        </w:tc>
      </w:tr>
      <w:tr w:rsidR="3B005605" w:rsidTr="3B005605" w14:paraId="13FDAAE6"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40F64FED" w14:textId="26C82BF2">
            <w:pPr>
              <w:ind w:left="0"/>
              <w:rPr>
                <w:sz w:val="20"/>
              </w:rPr>
            </w:pPr>
            <w:r w:rsidRPr="3B005605">
              <w:rPr>
                <w:sz w:val="20"/>
              </w:rPr>
              <w:t>7</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AC1C2A8" w14:textId="39050903">
            <w:pPr>
              <w:ind w:left="0"/>
              <w:rPr>
                <w:sz w:val="20"/>
              </w:rPr>
            </w:pPr>
            <w:r w:rsidRPr="3B005605">
              <w:rPr>
                <w:sz w:val="20"/>
              </w:rPr>
              <w:t>API</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FF2CB42" w14:textId="66A206AC">
            <w:pPr>
              <w:ind w:left="0"/>
              <w:rPr>
                <w:sz w:val="20"/>
              </w:rPr>
            </w:pPr>
            <w:r w:rsidRPr="3B005605">
              <w:rPr>
                <w:sz w:val="20"/>
              </w:rPr>
              <w:t>Giao diện lập trình ứng dụng, cho phép các hệ thống giao tiếp với nhau.</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AD59894" w14:textId="30922E30">
            <w:pPr>
              <w:ind w:left="0"/>
              <w:rPr>
                <w:sz w:val="20"/>
              </w:rPr>
            </w:pPr>
            <w:r w:rsidRPr="3B005605">
              <w:rPr>
                <w:sz w:val="20"/>
              </w:rPr>
              <w:t>REST API, GraphQL.</w:t>
            </w:r>
          </w:p>
        </w:tc>
      </w:tr>
      <w:tr w:rsidR="3B005605" w:rsidTr="3B005605" w14:paraId="1EFC9D93"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1268AD24" w14:textId="03718717">
            <w:pPr>
              <w:ind w:left="0"/>
              <w:rPr>
                <w:sz w:val="20"/>
              </w:rPr>
            </w:pPr>
            <w:r w:rsidRPr="3B005605">
              <w:rPr>
                <w:sz w:val="20"/>
              </w:rPr>
              <w:t>8</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1099E7A" w14:textId="77327959">
            <w:pPr>
              <w:ind w:left="0"/>
              <w:rPr>
                <w:sz w:val="20"/>
              </w:rPr>
            </w:pPr>
            <w:r w:rsidRPr="3B005605">
              <w:rPr>
                <w:sz w:val="20"/>
              </w:rPr>
              <w:t>Microservices</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3B3824F" w14:textId="175792FA">
            <w:pPr>
              <w:ind w:left="0"/>
              <w:rPr>
                <w:sz w:val="20"/>
              </w:rPr>
            </w:pPr>
            <w:r w:rsidRPr="3B005605">
              <w:rPr>
                <w:sz w:val="20"/>
              </w:rPr>
              <w:t>Kiến trúc phần mềm chia hệ thống thành các dịch vụ nhỏ, độc lập.</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EBE0E5F" w14:textId="48E9A6EF">
            <w:pPr>
              <w:ind w:left="0"/>
              <w:rPr>
                <w:sz w:val="20"/>
              </w:rPr>
            </w:pPr>
            <w:r w:rsidRPr="3B005605">
              <w:rPr>
                <w:sz w:val="20"/>
              </w:rPr>
              <w:t>Auth Service, Product Service, Order Service.</w:t>
            </w:r>
          </w:p>
        </w:tc>
      </w:tr>
      <w:tr w:rsidR="3B005605" w:rsidTr="3B005605" w14:paraId="214E1159"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B4F86A5" w14:textId="484B9817">
            <w:pPr>
              <w:ind w:left="0"/>
              <w:rPr>
                <w:sz w:val="20"/>
              </w:rPr>
            </w:pPr>
            <w:r w:rsidRPr="3B005605">
              <w:rPr>
                <w:sz w:val="20"/>
              </w:rPr>
              <w:t>9</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B95CAB4" w14:textId="529DBA9E">
            <w:pPr>
              <w:ind w:left="0"/>
              <w:rPr>
                <w:sz w:val="20"/>
              </w:rPr>
            </w:pPr>
            <w:r w:rsidRPr="3B005605">
              <w:rPr>
                <w:sz w:val="20"/>
              </w:rPr>
              <w:t>MVC (Model-View-Controller)</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101B96E" w14:textId="0E1A0F28">
            <w:pPr>
              <w:ind w:left="0"/>
              <w:rPr>
                <w:sz w:val="20"/>
              </w:rPr>
            </w:pPr>
            <w:r w:rsidRPr="3B005605">
              <w:rPr>
                <w:sz w:val="20"/>
              </w:rPr>
              <w:t>Mô hình kiến trúc phần mềm chia ứng dụng thành 3 thành phần.</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D4AD844" w14:textId="00E3C74A">
            <w:pPr>
              <w:ind w:left="0"/>
              <w:rPr>
                <w:sz w:val="20"/>
              </w:rPr>
            </w:pPr>
            <w:r w:rsidRPr="3B005605">
              <w:rPr>
                <w:sz w:val="20"/>
              </w:rPr>
              <w:t>Model (dữ liệu), View (giao diện), Controller (xử lý logic).</w:t>
            </w:r>
          </w:p>
        </w:tc>
      </w:tr>
      <w:tr w:rsidR="3B005605" w:rsidTr="3B005605" w14:paraId="05A16275"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B6241AB" w14:textId="0970BE13">
            <w:pPr>
              <w:ind w:left="0"/>
              <w:rPr>
                <w:sz w:val="20"/>
              </w:rPr>
            </w:pPr>
            <w:r w:rsidRPr="3B005605">
              <w:rPr>
                <w:sz w:val="20"/>
              </w:rPr>
              <w:t>10</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3FB4CDD" w14:textId="751D3F2A">
            <w:pPr>
              <w:ind w:left="0"/>
              <w:rPr>
                <w:sz w:val="20"/>
              </w:rPr>
            </w:pPr>
            <w:r w:rsidRPr="3B005605">
              <w:rPr>
                <w:sz w:val="20"/>
              </w:rPr>
              <w:t>DFD (Data Flow Diagram)</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57968FE" w14:textId="183A41CD">
            <w:pPr>
              <w:ind w:left="0"/>
              <w:rPr>
                <w:sz w:val="20"/>
              </w:rPr>
            </w:pPr>
            <w:r w:rsidRPr="3B005605">
              <w:rPr>
                <w:sz w:val="20"/>
              </w:rPr>
              <w:t>Sơ đồ mô tả luồng dữ liệu giữa các thành phần trong hệ thống.</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7C5D0A0" w14:textId="27DBDFCA">
            <w:pPr>
              <w:ind w:left="0"/>
              <w:rPr>
                <w:sz w:val="20"/>
              </w:rPr>
            </w:pPr>
            <w:r w:rsidRPr="3B005605">
              <w:rPr>
                <w:sz w:val="20"/>
              </w:rPr>
              <w:t>DFD Level 0, Level 1.</w:t>
            </w:r>
          </w:p>
        </w:tc>
      </w:tr>
      <w:tr w:rsidR="3B005605" w:rsidTr="3B005605" w14:paraId="011F2A4C"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6003486" w14:textId="72312862">
            <w:pPr>
              <w:ind w:left="0"/>
              <w:rPr>
                <w:sz w:val="20"/>
              </w:rPr>
            </w:pPr>
            <w:r w:rsidRPr="3B005605">
              <w:rPr>
                <w:sz w:val="20"/>
              </w:rPr>
              <w:t>11</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A1C7FBC" w14:textId="2563F0B8">
            <w:pPr>
              <w:ind w:left="0"/>
              <w:rPr>
                <w:sz w:val="20"/>
              </w:rPr>
            </w:pPr>
            <w:r w:rsidRPr="3B005605">
              <w:rPr>
                <w:sz w:val="20"/>
              </w:rPr>
              <w:t>MoSCoW</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83CAD16" w14:textId="528690A4">
            <w:pPr>
              <w:ind w:left="0"/>
              <w:rPr>
                <w:sz w:val="20"/>
              </w:rPr>
            </w:pPr>
            <w:r w:rsidRPr="3B005605">
              <w:rPr>
                <w:sz w:val="20"/>
              </w:rPr>
              <w:t>Phương pháp phân loại ưu tiên yêu cầu: Must, Should, Could, Won't have.</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D3CB87F" w14:textId="7E1B5173">
            <w:pPr>
              <w:ind w:left="0"/>
              <w:rPr>
                <w:sz w:val="20"/>
              </w:rPr>
            </w:pPr>
            <w:r w:rsidRPr="3B005605">
              <w:rPr>
                <w:sz w:val="20"/>
              </w:rPr>
              <w:t>"Must have": Đăng nhập, "Could have": Gợi ý sản phẩm.</w:t>
            </w:r>
          </w:p>
        </w:tc>
      </w:tr>
      <w:tr w:rsidR="3B005605" w:rsidTr="3B005605" w14:paraId="3B702D80"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14D04709" w14:textId="303EBBF1">
            <w:pPr>
              <w:ind w:left="0"/>
              <w:rPr>
                <w:sz w:val="20"/>
              </w:rPr>
            </w:pPr>
            <w:r w:rsidRPr="3B005605">
              <w:rPr>
                <w:sz w:val="20"/>
              </w:rPr>
              <w:t>12</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4ED31BB" w14:textId="7ECA409F">
            <w:pPr>
              <w:ind w:left="0"/>
              <w:rPr>
                <w:sz w:val="20"/>
              </w:rPr>
            </w:pPr>
            <w:r w:rsidRPr="3B005605">
              <w:rPr>
                <w:sz w:val="20"/>
              </w:rPr>
              <w:t>Traceability Matrix</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BCDF06A" w14:textId="3940803E">
            <w:pPr>
              <w:ind w:left="0"/>
              <w:rPr>
                <w:sz w:val="20"/>
              </w:rPr>
            </w:pPr>
            <w:r w:rsidRPr="3B005605">
              <w:rPr>
                <w:sz w:val="20"/>
              </w:rPr>
              <w:t>Ma trận truy xuất nguồn gốc yêu cầu từ giai đoạn phân tích đến triển khai.</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D2B9534" w14:textId="78C9162A">
            <w:pPr>
              <w:ind w:left="0"/>
              <w:rPr>
                <w:sz w:val="20"/>
              </w:rPr>
            </w:pPr>
            <w:r w:rsidRPr="3B005605">
              <w:rPr>
                <w:sz w:val="20"/>
              </w:rPr>
              <w:t>Theo dõi yêu cầu FR-01 từ SRS đến test case.</w:t>
            </w:r>
          </w:p>
        </w:tc>
      </w:tr>
      <w:tr w:rsidR="3B005605" w:rsidTr="3B005605" w14:paraId="49F690E7"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433CB47" w14:textId="51444E4C">
            <w:pPr>
              <w:ind w:left="0"/>
              <w:rPr>
                <w:sz w:val="20"/>
              </w:rPr>
            </w:pPr>
            <w:r w:rsidRPr="3B005605">
              <w:rPr>
                <w:sz w:val="20"/>
              </w:rPr>
              <w:t>13</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1B08B6A" w14:textId="32D91B69">
            <w:pPr>
              <w:ind w:left="0"/>
              <w:rPr>
                <w:sz w:val="20"/>
              </w:rPr>
            </w:pPr>
            <w:r w:rsidRPr="3B005605">
              <w:rPr>
                <w:sz w:val="20"/>
              </w:rPr>
              <w:t>UX (User Experience)</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FC67C07" w14:textId="5E3927DB">
            <w:pPr>
              <w:ind w:left="0"/>
              <w:rPr>
                <w:sz w:val="20"/>
              </w:rPr>
            </w:pPr>
            <w:r w:rsidRPr="3B005605">
              <w:rPr>
                <w:sz w:val="20"/>
              </w:rPr>
              <w:t>Trải nghiệm người dùng khi tương tác với hệ thống.</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4759A42" w14:textId="7019FBA4">
            <w:pPr>
              <w:ind w:left="0"/>
              <w:rPr>
                <w:sz w:val="20"/>
              </w:rPr>
            </w:pPr>
            <w:r w:rsidRPr="3B005605">
              <w:rPr>
                <w:sz w:val="20"/>
              </w:rPr>
              <w:t>Đánh giá qua tốc độ, dễ sử dụng, tính thẩm mỹ.</w:t>
            </w:r>
          </w:p>
        </w:tc>
      </w:tr>
      <w:tr w:rsidR="3B005605" w:rsidTr="3B005605" w14:paraId="50AD4944"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C5BBBCD" w14:textId="5BA8A4A3">
            <w:pPr>
              <w:ind w:left="0"/>
              <w:rPr>
                <w:sz w:val="20"/>
              </w:rPr>
            </w:pPr>
            <w:r w:rsidRPr="3B005605">
              <w:rPr>
                <w:sz w:val="20"/>
              </w:rPr>
              <w:t>14</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75D933D" w14:textId="43393B89">
            <w:pPr>
              <w:ind w:left="0"/>
              <w:rPr>
                <w:sz w:val="20"/>
              </w:rPr>
            </w:pPr>
            <w:r w:rsidRPr="3B005605">
              <w:rPr>
                <w:sz w:val="20"/>
              </w:rPr>
              <w:t>CI/CD</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4EC8604" w14:textId="16FE9E7A">
            <w:pPr>
              <w:ind w:left="0"/>
              <w:rPr>
                <w:sz w:val="20"/>
              </w:rPr>
            </w:pPr>
            <w:r w:rsidRPr="3B005605">
              <w:rPr>
                <w:sz w:val="20"/>
              </w:rPr>
              <w:t>Tích hợp liên tục (Continuous Integration) và Triển khai liên tục (Continuous Deployment).</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5FDE932" w14:textId="3D66C82C">
            <w:pPr>
              <w:ind w:left="0"/>
              <w:rPr>
                <w:sz w:val="20"/>
              </w:rPr>
            </w:pPr>
            <w:r w:rsidRPr="3B005605">
              <w:rPr>
                <w:sz w:val="20"/>
              </w:rPr>
              <w:t>Tự động build/test khi có code mới.</w:t>
            </w:r>
          </w:p>
        </w:tc>
      </w:tr>
      <w:tr w:rsidR="3B005605" w:rsidTr="3B005605" w14:paraId="670ADDFC"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09DE028" w14:textId="14EC1A26">
            <w:pPr>
              <w:ind w:left="0"/>
              <w:rPr>
                <w:sz w:val="20"/>
              </w:rPr>
            </w:pPr>
            <w:r w:rsidRPr="3B005605">
              <w:rPr>
                <w:sz w:val="20"/>
              </w:rPr>
              <w:t>15</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F35FB45" w14:textId="78964BAA">
            <w:pPr>
              <w:ind w:left="0"/>
              <w:rPr>
                <w:sz w:val="20"/>
              </w:rPr>
            </w:pPr>
            <w:r w:rsidRPr="3B005605">
              <w:rPr>
                <w:sz w:val="20"/>
              </w:rPr>
              <w:t>DevOps</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E5301AA" w14:textId="0FB3E287">
            <w:pPr>
              <w:ind w:left="0"/>
              <w:rPr>
                <w:sz w:val="20"/>
              </w:rPr>
            </w:pPr>
            <w:r w:rsidRPr="3B005605">
              <w:rPr>
                <w:sz w:val="20"/>
              </w:rPr>
              <w:t>Văn hóa phát triển kết hợp giữa Development (phát triển) và Operations (vận hành).</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5DE9189" w14:textId="5C0D1F3C">
            <w:pPr>
              <w:ind w:left="0"/>
              <w:rPr>
                <w:sz w:val="20"/>
              </w:rPr>
            </w:pPr>
            <w:r w:rsidRPr="3B005605">
              <w:rPr>
                <w:sz w:val="20"/>
              </w:rPr>
              <w:t>Sử dụng Docker, Kubernetes để triển khai.</w:t>
            </w:r>
          </w:p>
        </w:tc>
      </w:tr>
      <w:tr w:rsidR="3B005605" w:rsidTr="3B005605" w14:paraId="3AE50D1B"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13E3BCB6" w14:textId="3D55B333">
            <w:pPr>
              <w:ind w:left="0"/>
              <w:rPr>
                <w:sz w:val="20"/>
              </w:rPr>
            </w:pPr>
            <w:r w:rsidRPr="3B005605">
              <w:rPr>
                <w:sz w:val="20"/>
              </w:rPr>
              <w:t>16</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AB46731" w14:textId="0AA71B2C">
            <w:pPr>
              <w:ind w:left="0"/>
              <w:rPr>
                <w:sz w:val="20"/>
              </w:rPr>
            </w:pPr>
            <w:r w:rsidRPr="3B005605">
              <w:rPr>
                <w:sz w:val="20"/>
              </w:rPr>
              <w:t>Stakeholder</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F34A6A3" w14:textId="16C19D1E">
            <w:pPr>
              <w:ind w:left="0"/>
              <w:rPr>
                <w:sz w:val="20"/>
              </w:rPr>
            </w:pPr>
            <w:r w:rsidRPr="3B005605">
              <w:rPr>
                <w:sz w:val="20"/>
              </w:rPr>
              <w:t>Các bên liên quan đến dự án (khách hàng, nhà phát triển, quản lý...).</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2225BC0" w14:textId="216C71F2">
            <w:pPr>
              <w:ind w:left="0"/>
              <w:rPr>
                <w:sz w:val="20"/>
              </w:rPr>
            </w:pPr>
            <w:r w:rsidRPr="3B005605">
              <w:rPr>
                <w:sz w:val="20"/>
              </w:rPr>
              <w:t>Product Owner, Developer, End-user.</w:t>
            </w:r>
          </w:p>
        </w:tc>
      </w:tr>
      <w:tr w:rsidR="3B005605" w:rsidTr="3B005605" w14:paraId="28E552EA"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93F1CDA" w14:textId="0D096ABD">
            <w:pPr>
              <w:ind w:left="0"/>
              <w:rPr>
                <w:sz w:val="20"/>
              </w:rPr>
            </w:pPr>
            <w:r w:rsidRPr="3B005605">
              <w:rPr>
                <w:sz w:val="20"/>
              </w:rPr>
              <w:t>17</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F9571CD" w14:textId="57530C78">
            <w:pPr>
              <w:ind w:left="0"/>
              <w:rPr>
                <w:sz w:val="20"/>
              </w:rPr>
            </w:pPr>
            <w:r w:rsidRPr="3B005605">
              <w:rPr>
                <w:sz w:val="20"/>
              </w:rPr>
              <w:t>Wireframe</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F49CCD4" w14:textId="6B04BC66">
            <w:pPr>
              <w:ind w:left="0"/>
              <w:rPr>
                <w:sz w:val="20"/>
              </w:rPr>
            </w:pPr>
            <w:r w:rsidRPr="3B005605">
              <w:rPr>
                <w:sz w:val="20"/>
              </w:rPr>
              <w:t>Bản phác thảo giao diện ở mức cơ bản, thể hiện bố cục và luồng màn hình.</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FEAA94B" w14:textId="7338D0C5">
            <w:pPr>
              <w:ind w:left="0"/>
              <w:rPr>
                <w:sz w:val="20"/>
              </w:rPr>
            </w:pPr>
            <w:r w:rsidRPr="3B005605">
              <w:rPr>
                <w:sz w:val="20"/>
              </w:rPr>
              <w:t>Wireframe trang chủ, wireframe giỏ hàng.</w:t>
            </w:r>
          </w:p>
        </w:tc>
      </w:tr>
      <w:tr w:rsidR="3B005605" w:rsidTr="3B005605" w14:paraId="5F2E6C9A"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0CA14D7" w14:textId="1921AA68">
            <w:pPr>
              <w:ind w:left="0"/>
              <w:rPr>
                <w:sz w:val="20"/>
              </w:rPr>
            </w:pPr>
            <w:r w:rsidRPr="3B005605">
              <w:rPr>
                <w:sz w:val="20"/>
              </w:rPr>
              <w:t>18</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8F482E0" w14:textId="520F44D6">
            <w:pPr>
              <w:ind w:left="0"/>
              <w:rPr>
                <w:sz w:val="20"/>
              </w:rPr>
            </w:pPr>
            <w:r w:rsidRPr="3B005605">
              <w:rPr>
                <w:sz w:val="20"/>
              </w:rPr>
              <w:t>Acceptance Criteria</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FFA4CA8" w14:textId="500D0E98">
            <w:pPr>
              <w:ind w:left="0"/>
              <w:rPr>
                <w:sz w:val="20"/>
              </w:rPr>
            </w:pPr>
            <w:r w:rsidRPr="3B005605">
              <w:rPr>
                <w:sz w:val="20"/>
              </w:rPr>
              <w:t>Tiêu chí chấp nhận để xác nhận một tính năng hoạt động đúng yêu cầu.</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2B078AB" w14:textId="25DA864E">
            <w:pPr>
              <w:ind w:left="0"/>
              <w:rPr>
                <w:sz w:val="20"/>
              </w:rPr>
            </w:pPr>
            <w:r w:rsidRPr="3B005605">
              <w:rPr>
                <w:sz w:val="20"/>
              </w:rPr>
              <w:t>"Khi nhấn 'Gửi', hệ thống hiển thị thông báo 'Thành công'."</w:t>
            </w:r>
          </w:p>
        </w:tc>
      </w:tr>
      <w:tr w:rsidR="3B005605" w:rsidTr="3B005605" w14:paraId="75B51E05"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5739792" w14:textId="00970FA5">
            <w:pPr>
              <w:ind w:left="0"/>
              <w:rPr>
                <w:sz w:val="20"/>
              </w:rPr>
            </w:pPr>
            <w:r w:rsidRPr="3B005605">
              <w:rPr>
                <w:sz w:val="20"/>
              </w:rPr>
              <w:t>19</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FA58DF7" w14:textId="5CAE02D9">
            <w:pPr>
              <w:ind w:left="0"/>
              <w:rPr>
                <w:sz w:val="20"/>
              </w:rPr>
            </w:pPr>
            <w:r w:rsidRPr="3B005605">
              <w:rPr>
                <w:sz w:val="20"/>
              </w:rPr>
              <w:t>Backend</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7A9220A" w14:textId="19E77277">
            <w:pPr>
              <w:ind w:left="0"/>
              <w:rPr>
                <w:sz w:val="20"/>
              </w:rPr>
            </w:pPr>
            <w:r w:rsidRPr="3B005605">
              <w:rPr>
                <w:sz w:val="20"/>
              </w:rPr>
              <w:t>Phần xử lý logic nghiệp vụ, cơ sở dữ liệu phía server.</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259AB61" w14:textId="19175ACF">
            <w:pPr>
              <w:ind w:left="0"/>
              <w:rPr>
                <w:sz w:val="20"/>
              </w:rPr>
            </w:pPr>
            <w:r w:rsidRPr="3B005605">
              <w:rPr>
                <w:sz w:val="20"/>
              </w:rPr>
              <w:t>API, Database, Server.</w:t>
            </w:r>
          </w:p>
        </w:tc>
      </w:tr>
      <w:tr w:rsidR="3B005605" w:rsidTr="3B005605" w14:paraId="11269678" w14:textId="77777777">
        <w:trPr>
          <w:trHeight w:val="300"/>
        </w:trPr>
        <w:tc>
          <w:tcPr>
            <w:tcW w:w="7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3D15D93" w14:textId="0697CDD4">
            <w:pPr>
              <w:ind w:left="0"/>
              <w:rPr>
                <w:sz w:val="20"/>
              </w:rPr>
            </w:pPr>
            <w:r w:rsidRPr="3B005605">
              <w:rPr>
                <w:sz w:val="20"/>
              </w:rPr>
              <w:t>20</w:t>
            </w:r>
          </w:p>
        </w:tc>
        <w:tc>
          <w:tcPr>
            <w:tcW w:w="21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5109CF4" w14:textId="0276FEEF">
            <w:pPr>
              <w:ind w:left="0"/>
              <w:rPr>
                <w:sz w:val="20"/>
              </w:rPr>
            </w:pPr>
            <w:r w:rsidRPr="3B005605">
              <w:rPr>
                <w:sz w:val="20"/>
              </w:rPr>
              <w:t>Frontend</w:t>
            </w:r>
          </w:p>
        </w:tc>
        <w:tc>
          <w:tcPr>
            <w:tcW w:w="289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C6C3AC6" w14:textId="749D0FB2">
            <w:pPr>
              <w:ind w:left="0"/>
              <w:rPr>
                <w:sz w:val="20"/>
              </w:rPr>
            </w:pPr>
            <w:r w:rsidRPr="3B005605">
              <w:rPr>
                <w:sz w:val="20"/>
              </w:rPr>
              <w:t>Phần giao diện người dùng và xử lý tương tác phía client.</w:t>
            </w:r>
          </w:p>
        </w:tc>
        <w:tc>
          <w:tcPr>
            <w:tcW w:w="370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B5872BC" w14:textId="396E1A39">
            <w:pPr>
              <w:ind w:left="0"/>
              <w:rPr>
                <w:sz w:val="20"/>
              </w:rPr>
            </w:pPr>
            <w:r w:rsidRPr="3B005605">
              <w:rPr>
                <w:sz w:val="20"/>
              </w:rPr>
              <w:t>HTML/CSS/JavaScript, React, Flutter.</w:t>
            </w:r>
          </w:p>
        </w:tc>
      </w:tr>
    </w:tbl>
    <w:p w:rsidR="0050513B" w:rsidP="3B005605" w:rsidRDefault="6287DCB5" w14:paraId="74E44224" w14:textId="32E3BE8A">
      <w:pPr>
        <w:pStyle w:val="NormalH"/>
      </w:pPr>
      <w:r>
        <w:t>Nhật ký thay đổi</w:t>
      </w:r>
    </w:p>
    <w:p w:rsidR="0050513B" w:rsidP="3B005605" w:rsidRDefault="6287DCB5" w14:paraId="2A71C618" w14:textId="77777777">
      <w:pPr>
        <w:ind w:left="0"/>
      </w:pPr>
      <w:r>
        <w:t>*A – Added (Thêm vào) M – Modified (Chỉnh sửa) D – Deleted (Xóa đi)</w:t>
      </w:r>
    </w:p>
    <w:tbl>
      <w:tblPr>
        <w:tblW w:w="0" w:type="auto"/>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90"/>
        <w:gridCol w:w="2340"/>
        <w:gridCol w:w="810"/>
        <w:gridCol w:w="3330"/>
        <w:gridCol w:w="1530"/>
      </w:tblGrid>
      <w:tr w:rsidR="3B005605" w:rsidTr="3B005605" w14:paraId="11250DC6" w14:textId="77777777">
        <w:trPr>
          <w:trHeight w:val="300"/>
        </w:trPr>
        <w:tc>
          <w:tcPr>
            <w:tcW w:w="990" w:type="dxa"/>
            <w:shd w:val="clear" w:color="auto" w:fill="DEEAF6"/>
          </w:tcPr>
          <w:p w:rsidR="3B005605" w:rsidP="3B005605" w:rsidRDefault="3B005605" w14:paraId="496A2DDC" w14:textId="77777777">
            <w:pPr>
              <w:pStyle w:val="HeadingLv1"/>
              <w:rPr>
                <w:color w:val="003400"/>
              </w:rPr>
            </w:pPr>
            <w:r w:rsidRPr="3B005605">
              <w:rPr>
                <w:color w:val="003400"/>
              </w:rPr>
              <w:t>Ngày có hiệu lực</w:t>
            </w:r>
          </w:p>
        </w:tc>
        <w:tc>
          <w:tcPr>
            <w:tcW w:w="2340" w:type="dxa"/>
            <w:shd w:val="clear" w:color="auto" w:fill="DEEAF6"/>
          </w:tcPr>
          <w:p w:rsidR="3B005605" w:rsidP="3B005605" w:rsidRDefault="3B005605" w14:paraId="6790967C" w14:textId="77777777">
            <w:pPr>
              <w:pStyle w:val="HeadingLv1"/>
              <w:rPr>
                <w:color w:val="003400"/>
              </w:rPr>
            </w:pPr>
            <w:r w:rsidRPr="3B005605">
              <w:rPr>
                <w:color w:val="003400"/>
              </w:rPr>
              <w:t xml:space="preserve">Đối tượng thay đổi </w:t>
            </w:r>
          </w:p>
        </w:tc>
        <w:tc>
          <w:tcPr>
            <w:tcW w:w="810" w:type="dxa"/>
            <w:shd w:val="clear" w:color="auto" w:fill="DEEAF6"/>
          </w:tcPr>
          <w:p w:rsidR="3B005605" w:rsidP="3B005605" w:rsidRDefault="3B005605" w14:paraId="0F8AA1D3" w14:textId="77777777">
            <w:pPr>
              <w:pStyle w:val="HeadingLv1"/>
              <w:rPr>
                <w:color w:val="003400"/>
              </w:rPr>
            </w:pPr>
            <w:r w:rsidRPr="3B005605">
              <w:rPr>
                <w:color w:val="003400"/>
              </w:rPr>
              <w:t>A*</w:t>
            </w:r>
            <w:r>
              <w:br/>
            </w:r>
            <w:r w:rsidRPr="3B005605">
              <w:rPr>
                <w:color w:val="003400"/>
              </w:rPr>
              <w:t>M, D</w:t>
            </w:r>
          </w:p>
        </w:tc>
        <w:tc>
          <w:tcPr>
            <w:tcW w:w="3330" w:type="dxa"/>
            <w:shd w:val="clear" w:color="auto" w:fill="DEEAF6"/>
          </w:tcPr>
          <w:p w:rsidR="3B005605" w:rsidP="3B005605" w:rsidRDefault="3B005605" w14:paraId="4940F388" w14:textId="77777777">
            <w:pPr>
              <w:pStyle w:val="HeadingLv1"/>
              <w:rPr>
                <w:color w:val="003400"/>
              </w:rPr>
            </w:pPr>
            <w:r w:rsidRPr="3B005605">
              <w:rPr>
                <w:color w:val="003400"/>
              </w:rPr>
              <w:t xml:space="preserve">Mô tả thay đổi </w:t>
            </w:r>
          </w:p>
        </w:tc>
        <w:tc>
          <w:tcPr>
            <w:tcW w:w="1530" w:type="dxa"/>
            <w:shd w:val="clear" w:color="auto" w:fill="DEEAF6"/>
          </w:tcPr>
          <w:p w:rsidR="3B005605" w:rsidP="3B005605" w:rsidRDefault="3B005605" w14:paraId="1773F786" w14:textId="77777777">
            <w:pPr>
              <w:pStyle w:val="HeadingLv1"/>
              <w:rPr>
                <w:color w:val="003400"/>
              </w:rPr>
            </w:pPr>
            <w:r w:rsidRPr="3B005605">
              <w:rPr>
                <w:color w:val="003400"/>
              </w:rPr>
              <w:t>Phiên bản mới</w:t>
            </w:r>
          </w:p>
        </w:tc>
      </w:tr>
      <w:tr w:rsidR="3B005605" w:rsidTr="3B005605" w14:paraId="7717D312" w14:textId="77777777">
        <w:trPr>
          <w:trHeight w:val="300"/>
        </w:trPr>
        <w:tc>
          <w:tcPr>
            <w:tcW w:w="990" w:type="dxa"/>
          </w:tcPr>
          <w:p w:rsidR="3B005605" w:rsidP="3B005605" w:rsidRDefault="3B005605" w14:paraId="7263191E" w14:textId="77777777">
            <w:pPr>
              <w:pStyle w:val="Bang"/>
            </w:pPr>
          </w:p>
        </w:tc>
        <w:tc>
          <w:tcPr>
            <w:tcW w:w="2340" w:type="dxa"/>
          </w:tcPr>
          <w:p w:rsidR="3B005605" w:rsidP="3B005605" w:rsidRDefault="3B005605" w14:paraId="6CDD115C" w14:textId="77777777">
            <w:pPr>
              <w:pStyle w:val="Bang"/>
            </w:pPr>
          </w:p>
        </w:tc>
        <w:tc>
          <w:tcPr>
            <w:tcW w:w="810" w:type="dxa"/>
          </w:tcPr>
          <w:p w:rsidR="3B005605" w:rsidP="3B005605" w:rsidRDefault="3B005605" w14:paraId="5BCC1987" w14:textId="77777777">
            <w:pPr>
              <w:pStyle w:val="Bang"/>
            </w:pPr>
          </w:p>
        </w:tc>
        <w:tc>
          <w:tcPr>
            <w:tcW w:w="3330" w:type="dxa"/>
          </w:tcPr>
          <w:p w:rsidR="3B005605" w:rsidP="3B005605" w:rsidRDefault="3B005605" w14:paraId="3535E591" w14:textId="77777777">
            <w:pPr>
              <w:pStyle w:val="Bang"/>
            </w:pPr>
          </w:p>
        </w:tc>
        <w:tc>
          <w:tcPr>
            <w:tcW w:w="1530" w:type="dxa"/>
          </w:tcPr>
          <w:p w:rsidR="3B005605" w:rsidP="3B005605" w:rsidRDefault="3B005605" w14:paraId="4D597AEE" w14:textId="77777777">
            <w:pPr>
              <w:pStyle w:val="Bang"/>
            </w:pPr>
          </w:p>
        </w:tc>
      </w:tr>
      <w:tr w:rsidR="3B005605" w:rsidTr="3B005605" w14:paraId="2868248B" w14:textId="77777777">
        <w:trPr>
          <w:trHeight w:val="300"/>
        </w:trPr>
        <w:tc>
          <w:tcPr>
            <w:tcW w:w="990" w:type="dxa"/>
          </w:tcPr>
          <w:p w:rsidR="3B005605" w:rsidP="3B005605" w:rsidRDefault="3B005605" w14:paraId="35824E0F" w14:textId="77777777">
            <w:pPr>
              <w:pStyle w:val="Bang"/>
            </w:pPr>
          </w:p>
        </w:tc>
        <w:tc>
          <w:tcPr>
            <w:tcW w:w="2340" w:type="dxa"/>
          </w:tcPr>
          <w:p w:rsidR="3B005605" w:rsidP="3B005605" w:rsidRDefault="3B005605" w14:paraId="2A128030" w14:textId="77777777">
            <w:pPr>
              <w:pStyle w:val="Bang"/>
            </w:pPr>
          </w:p>
        </w:tc>
        <w:tc>
          <w:tcPr>
            <w:tcW w:w="810" w:type="dxa"/>
          </w:tcPr>
          <w:p w:rsidR="3B005605" w:rsidP="3B005605" w:rsidRDefault="3B005605" w14:paraId="54A5373D" w14:textId="77777777">
            <w:pPr>
              <w:pStyle w:val="Bang"/>
            </w:pPr>
          </w:p>
        </w:tc>
        <w:tc>
          <w:tcPr>
            <w:tcW w:w="3330" w:type="dxa"/>
          </w:tcPr>
          <w:p w:rsidR="3B005605" w:rsidP="3B005605" w:rsidRDefault="3B005605" w14:paraId="3150021B" w14:textId="77777777">
            <w:pPr>
              <w:pStyle w:val="Bang"/>
            </w:pPr>
          </w:p>
        </w:tc>
        <w:tc>
          <w:tcPr>
            <w:tcW w:w="1530" w:type="dxa"/>
          </w:tcPr>
          <w:p w:rsidR="3B005605" w:rsidP="3B005605" w:rsidRDefault="3B005605" w14:paraId="0E15482E" w14:textId="77777777">
            <w:pPr>
              <w:pStyle w:val="Bang"/>
            </w:pPr>
          </w:p>
        </w:tc>
      </w:tr>
      <w:tr w:rsidR="3B005605" w:rsidTr="3B005605" w14:paraId="358008C3" w14:textId="77777777">
        <w:trPr>
          <w:trHeight w:val="300"/>
        </w:trPr>
        <w:tc>
          <w:tcPr>
            <w:tcW w:w="990" w:type="dxa"/>
          </w:tcPr>
          <w:p w:rsidR="3B005605" w:rsidP="3B005605" w:rsidRDefault="3B005605" w14:paraId="00962FC2" w14:textId="77777777">
            <w:pPr>
              <w:pStyle w:val="Bang"/>
            </w:pPr>
          </w:p>
        </w:tc>
        <w:tc>
          <w:tcPr>
            <w:tcW w:w="2340" w:type="dxa"/>
          </w:tcPr>
          <w:p w:rsidR="3B005605" w:rsidP="3B005605" w:rsidRDefault="3B005605" w14:paraId="7475A78B" w14:textId="77777777">
            <w:pPr>
              <w:pStyle w:val="Bang"/>
            </w:pPr>
          </w:p>
        </w:tc>
        <w:tc>
          <w:tcPr>
            <w:tcW w:w="810" w:type="dxa"/>
          </w:tcPr>
          <w:p w:rsidR="3B005605" w:rsidP="3B005605" w:rsidRDefault="3B005605" w14:paraId="61280346" w14:textId="77777777">
            <w:pPr>
              <w:pStyle w:val="Bang"/>
            </w:pPr>
          </w:p>
        </w:tc>
        <w:tc>
          <w:tcPr>
            <w:tcW w:w="3330" w:type="dxa"/>
          </w:tcPr>
          <w:p w:rsidR="3B005605" w:rsidP="3B005605" w:rsidRDefault="3B005605" w14:paraId="75526929" w14:textId="77777777">
            <w:pPr>
              <w:pStyle w:val="Bang"/>
            </w:pPr>
          </w:p>
        </w:tc>
        <w:tc>
          <w:tcPr>
            <w:tcW w:w="1530" w:type="dxa"/>
          </w:tcPr>
          <w:p w:rsidR="3B005605" w:rsidP="3B005605" w:rsidRDefault="3B005605" w14:paraId="268C0E2F" w14:textId="77777777">
            <w:pPr>
              <w:pStyle w:val="Bang"/>
            </w:pPr>
          </w:p>
        </w:tc>
      </w:tr>
      <w:tr w:rsidR="3B005605" w:rsidTr="3B005605" w14:paraId="41D748E0" w14:textId="77777777">
        <w:trPr>
          <w:trHeight w:val="300"/>
        </w:trPr>
        <w:tc>
          <w:tcPr>
            <w:tcW w:w="990" w:type="dxa"/>
          </w:tcPr>
          <w:p w:rsidR="3B005605" w:rsidP="3B005605" w:rsidRDefault="3B005605" w14:paraId="74C945CD" w14:textId="77777777">
            <w:pPr>
              <w:pStyle w:val="Bang"/>
            </w:pPr>
          </w:p>
        </w:tc>
        <w:tc>
          <w:tcPr>
            <w:tcW w:w="2340" w:type="dxa"/>
          </w:tcPr>
          <w:p w:rsidR="3B005605" w:rsidP="3B005605" w:rsidRDefault="3B005605" w14:paraId="1EE9503C" w14:textId="77777777">
            <w:pPr>
              <w:pStyle w:val="Bang"/>
            </w:pPr>
          </w:p>
        </w:tc>
        <w:tc>
          <w:tcPr>
            <w:tcW w:w="810" w:type="dxa"/>
          </w:tcPr>
          <w:p w:rsidR="3B005605" w:rsidP="3B005605" w:rsidRDefault="3B005605" w14:paraId="6CEB529A" w14:textId="77777777">
            <w:pPr>
              <w:pStyle w:val="Bang"/>
            </w:pPr>
          </w:p>
        </w:tc>
        <w:tc>
          <w:tcPr>
            <w:tcW w:w="3330" w:type="dxa"/>
          </w:tcPr>
          <w:p w:rsidR="3B005605" w:rsidP="3B005605" w:rsidRDefault="3B005605" w14:paraId="1C63EE39" w14:textId="77777777">
            <w:pPr>
              <w:pStyle w:val="Bang"/>
            </w:pPr>
          </w:p>
        </w:tc>
        <w:tc>
          <w:tcPr>
            <w:tcW w:w="1530" w:type="dxa"/>
          </w:tcPr>
          <w:p w:rsidR="3B005605" w:rsidP="3B005605" w:rsidRDefault="3B005605" w14:paraId="05A320BE" w14:textId="77777777">
            <w:pPr>
              <w:pStyle w:val="Bang"/>
            </w:pPr>
          </w:p>
        </w:tc>
      </w:tr>
      <w:tr w:rsidR="3B005605" w:rsidTr="3B005605" w14:paraId="5A321483" w14:textId="77777777">
        <w:trPr>
          <w:trHeight w:val="300"/>
        </w:trPr>
        <w:tc>
          <w:tcPr>
            <w:tcW w:w="990" w:type="dxa"/>
          </w:tcPr>
          <w:p w:rsidR="3B005605" w:rsidP="3B005605" w:rsidRDefault="3B005605" w14:paraId="3777CB7D" w14:textId="77777777">
            <w:pPr>
              <w:pStyle w:val="Bang"/>
            </w:pPr>
          </w:p>
        </w:tc>
        <w:tc>
          <w:tcPr>
            <w:tcW w:w="2340" w:type="dxa"/>
          </w:tcPr>
          <w:p w:rsidR="3B005605" w:rsidP="3B005605" w:rsidRDefault="3B005605" w14:paraId="1AFC2390" w14:textId="77777777">
            <w:pPr>
              <w:pStyle w:val="Bang"/>
            </w:pPr>
          </w:p>
        </w:tc>
        <w:tc>
          <w:tcPr>
            <w:tcW w:w="810" w:type="dxa"/>
          </w:tcPr>
          <w:p w:rsidR="3B005605" w:rsidP="3B005605" w:rsidRDefault="3B005605" w14:paraId="55FA442E" w14:textId="77777777">
            <w:pPr>
              <w:pStyle w:val="Bang"/>
            </w:pPr>
          </w:p>
        </w:tc>
        <w:tc>
          <w:tcPr>
            <w:tcW w:w="3330" w:type="dxa"/>
          </w:tcPr>
          <w:p w:rsidR="3B005605" w:rsidP="3B005605" w:rsidRDefault="3B005605" w14:paraId="17F4DB4F" w14:textId="77777777">
            <w:pPr>
              <w:pStyle w:val="Bang"/>
            </w:pPr>
          </w:p>
        </w:tc>
        <w:tc>
          <w:tcPr>
            <w:tcW w:w="1530" w:type="dxa"/>
          </w:tcPr>
          <w:p w:rsidR="3B005605" w:rsidP="3B005605" w:rsidRDefault="3B005605" w14:paraId="3C03942D" w14:textId="77777777">
            <w:pPr>
              <w:pStyle w:val="Bang"/>
            </w:pPr>
          </w:p>
        </w:tc>
      </w:tr>
    </w:tbl>
    <w:p w:rsidR="0050513B" w:rsidRDefault="0050513B" w14:paraId="3A0FF5F2" w14:textId="5DBFB773"/>
    <w:p w:rsidR="0050513B" w:rsidP="00C43F24" w:rsidRDefault="005A71D8" w14:paraId="2B73977D" w14:textId="77777777">
      <w:pPr>
        <w:pStyle w:val="NormalH"/>
      </w:pPr>
      <w:bookmarkStart w:name="_Toc446234547" w:id="3"/>
      <w:bookmarkStart w:name="_Toc467738720" w:id="4"/>
      <w:bookmarkStart w:name="_Toc499640208" w:id="5"/>
      <w:bookmarkStart w:name="_Toc463083793" w:id="6"/>
      <w:bookmarkStart w:name="_Toc465677963" w:id="7"/>
      <w:bookmarkStart w:name="_Toc467738735" w:id="8"/>
      <w:bookmarkEnd w:id="0"/>
      <w:bookmarkEnd w:id="1"/>
      <w:r w:rsidRPr="005A71D8">
        <w:t>MỤC LỤC</w:t>
      </w:r>
    </w:p>
    <w:p w:rsidR="00CE419A" w:rsidRDefault="0050513B" w14:paraId="77AA32FC" w14:textId="77777777">
      <w:pPr>
        <w:pStyle w:val="TOC1"/>
        <w:rPr>
          <w:rFonts w:asciiTheme="minorHAnsi" w:hAnsiTheme="minorHAnsi" w:eastAsiaTheme="minorEastAsia" w:cstheme="minorBidi"/>
          <w:b w:val="0"/>
          <w:bCs w:val="0"/>
          <w:caps w:val="0"/>
          <w:szCs w:val="22"/>
        </w:rPr>
      </w:pPr>
      <w:r>
        <w:rPr>
          <w:sz w:val="24"/>
          <w:szCs w:val="24"/>
          <w:lang w:val="en-GB"/>
        </w:rPr>
        <w:fldChar w:fldCharType="begin"/>
      </w:r>
      <w:r>
        <w:rPr>
          <w:sz w:val="24"/>
          <w:szCs w:val="24"/>
          <w:lang w:val="en-GB"/>
        </w:rPr>
        <w:instrText xml:space="preserve"> TOC \o "1-2" \h \z </w:instrText>
      </w:r>
      <w:r>
        <w:rPr>
          <w:sz w:val="24"/>
          <w:szCs w:val="24"/>
          <w:lang w:val="en-GB"/>
        </w:rPr>
        <w:fldChar w:fldCharType="separate"/>
      </w:r>
      <w:hyperlink w:history="1" w:anchor="_Toc195303124">
        <w:r w:rsidRPr="00F52E29" w:rsidR="00CE419A">
          <w:rPr>
            <w:rStyle w:val="Hyperlink"/>
          </w:rPr>
          <w:t>I.</w:t>
        </w:r>
        <w:r w:rsidR="00CE419A">
          <w:rPr>
            <w:rFonts w:asciiTheme="minorHAnsi" w:hAnsiTheme="minorHAnsi" w:eastAsiaTheme="minorEastAsia" w:cstheme="minorBidi"/>
            <w:b w:val="0"/>
            <w:bCs w:val="0"/>
            <w:caps w:val="0"/>
            <w:szCs w:val="22"/>
          </w:rPr>
          <w:tab/>
        </w:r>
        <w:r w:rsidRPr="00F52E29" w:rsidR="00CE419A">
          <w:rPr>
            <w:rStyle w:val="Hyperlink"/>
          </w:rPr>
          <w:t>Giới thiệu</w:t>
        </w:r>
        <w:r w:rsidR="00CE419A">
          <w:rPr>
            <w:webHidden/>
          </w:rPr>
          <w:tab/>
        </w:r>
        <w:r w:rsidR="00CE419A">
          <w:rPr>
            <w:webHidden/>
          </w:rPr>
          <w:fldChar w:fldCharType="begin"/>
        </w:r>
        <w:r w:rsidR="00CE419A">
          <w:rPr>
            <w:webHidden/>
          </w:rPr>
          <w:instrText xml:space="preserve"> PAGEREF _Toc195303124 \h </w:instrText>
        </w:r>
        <w:r w:rsidR="00CE419A">
          <w:rPr>
            <w:webHidden/>
          </w:rPr>
        </w:r>
        <w:r w:rsidR="00CE419A">
          <w:rPr>
            <w:webHidden/>
          </w:rPr>
          <w:fldChar w:fldCharType="separate"/>
        </w:r>
        <w:r w:rsidR="00CE419A">
          <w:rPr>
            <w:webHidden/>
          </w:rPr>
          <w:t>3</w:t>
        </w:r>
        <w:r w:rsidR="00CE419A">
          <w:rPr>
            <w:webHidden/>
          </w:rPr>
          <w:fldChar w:fldCharType="end"/>
        </w:r>
      </w:hyperlink>
    </w:p>
    <w:p w:rsidR="00CE419A" w:rsidRDefault="00CE419A" w14:paraId="7B16F773" w14:textId="77777777">
      <w:pPr>
        <w:pStyle w:val="TOC2"/>
        <w:rPr>
          <w:rFonts w:asciiTheme="minorHAnsi" w:hAnsiTheme="minorHAnsi" w:eastAsiaTheme="minorEastAsia" w:cstheme="minorBidi"/>
          <w:sz w:val="22"/>
          <w:szCs w:val="22"/>
        </w:rPr>
      </w:pPr>
      <w:hyperlink w:history="1" w:anchor="_Toc195303125">
        <w:r w:rsidRPr="00F52E29">
          <w:rPr>
            <w:rStyle w:val="Hyperlink"/>
          </w:rPr>
          <w:t>1.1</w:t>
        </w:r>
        <w:r>
          <w:rPr>
            <w:rFonts w:asciiTheme="minorHAnsi" w:hAnsiTheme="minorHAnsi" w:eastAsiaTheme="minorEastAsia" w:cstheme="minorBidi"/>
            <w:sz w:val="22"/>
            <w:szCs w:val="22"/>
          </w:rPr>
          <w:tab/>
        </w:r>
        <w:r w:rsidRPr="00F52E29">
          <w:rPr>
            <w:rStyle w:val="Hyperlink"/>
          </w:rPr>
          <w:t>Tóm tắt dự án</w:t>
        </w:r>
        <w:r>
          <w:rPr>
            <w:webHidden/>
          </w:rPr>
          <w:tab/>
        </w:r>
        <w:r>
          <w:rPr>
            <w:webHidden/>
          </w:rPr>
          <w:fldChar w:fldCharType="begin"/>
        </w:r>
        <w:r>
          <w:rPr>
            <w:webHidden/>
          </w:rPr>
          <w:instrText xml:space="preserve"> PAGEREF _Toc195303125 \h </w:instrText>
        </w:r>
        <w:r>
          <w:rPr>
            <w:webHidden/>
          </w:rPr>
        </w:r>
        <w:r>
          <w:rPr>
            <w:webHidden/>
          </w:rPr>
          <w:fldChar w:fldCharType="separate"/>
        </w:r>
        <w:r>
          <w:rPr>
            <w:webHidden/>
          </w:rPr>
          <w:t>3</w:t>
        </w:r>
        <w:r>
          <w:rPr>
            <w:webHidden/>
          </w:rPr>
          <w:fldChar w:fldCharType="end"/>
        </w:r>
      </w:hyperlink>
    </w:p>
    <w:p w:rsidR="00CE419A" w:rsidRDefault="00CE419A" w14:paraId="42BB2171" w14:textId="77777777">
      <w:pPr>
        <w:pStyle w:val="TOC2"/>
        <w:rPr>
          <w:rFonts w:asciiTheme="minorHAnsi" w:hAnsiTheme="minorHAnsi" w:eastAsiaTheme="minorEastAsia" w:cstheme="minorBidi"/>
          <w:sz w:val="22"/>
          <w:szCs w:val="22"/>
        </w:rPr>
      </w:pPr>
      <w:hyperlink w:history="1" w:anchor="_Toc195303126">
        <w:r w:rsidRPr="00F52E29">
          <w:rPr>
            <w:rStyle w:val="Hyperlink"/>
          </w:rPr>
          <w:t>1.2</w:t>
        </w:r>
        <w:r>
          <w:rPr>
            <w:rFonts w:asciiTheme="minorHAnsi" w:hAnsiTheme="minorHAnsi" w:eastAsiaTheme="minorEastAsia" w:cstheme="minorBidi"/>
            <w:sz w:val="22"/>
            <w:szCs w:val="22"/>
          </w:rPr>
          <w:tab/>
        </w:r>
        <w:r w:rsidRPr="00F52E29">
          <w:rPr>
            <w:rStyle w:val="Hyperlink"/>
          </w:rPr>
          <w:t>Phạm vi của dự án</w:t>
        </w:r>
        <w:r>
          <w:rPr>
            <w:webHidden/>
          </w:rPr>
          <w:tab/>
        </w:r>
        <w:r>
          <w:rPr>
            <w:webHidden/>
          </w:rPr>
          <w:fldChar w:fldCharType="begin"/>
        </w:r>
        <w:r>
          <w:rPr>
            <w:webHidden/>
          </w:rPr>
          <w:instrText xml:space="preserve"> PAGEREF _Toc195303126 \h </w:instrText>
        </w:r>
        <w:r>
          <w:rPr>
            <w:webHidden/>
          </w:rPr>
        </w:r>
        <w:r>
          <w:rPr>
            <w:webHidden/>
          </w:rPr>
          <w:fldChar w:fldCharType="separate"/>
        </w:r>
        <w:r>
          <w:rPr>
            <w:webHidden/>
          </w:rPr>
          <w:t>3</w:t>
        </w:r>
        <w:r>
          <w:rPr>
            <w:webHidden/>
          </w:rPr>
          <w:fldChar w:fldCharType="end"/>
        </w:r>
      </w:hyperlink>
    </w:p>
    <w:p w:rsidR="00CE419A" w:rsidRDefault="00CE419A" w14:paraId="23D9E644" w14:textId="77777777">
      <w:pPr>
        <w:pStyle w:val="TOC2"/>
        <w:rPr>
          <w:rFonts w:asciiTheme="minorHAnsi" w:hAnsiTheme="minorHAnsi" w:eastAsiaTheme="minorEastAsia" w:cstheme="minorBidi"/>
          <w:sz w:val="22"/>
          <w:szCs w:val="22"/>
        </w:rPr>
      </w:pPr>
      <w:hyperlink w:history="1" w:anchor="_Toc195303127">
        <w:r w:rsidRPr="00F52E29">
          <w:rPr>
            <w:rStyle w:val="Hyperlink"/>
          </w:rPr>
          <w:t>1.3</w:t>
        </w:r>
        <w:r>
          <w:rPr>
            <w:rFonts w:asciiTheme="minorHAnsi" w:hAnsiTheme="minorHAnsi" w:eastAsiaTheme="minorEastAsia" w:cstheme="minorBidi"/>
            <w:sz w:val="22"/>
            <w:szCs w:val="22"/>
          </w:rPr>
          <w:tab/>
        </w:r>
        <w:r w:rsidRPr="00F52E29">
          <w:rPr>
            <w:rStyle w:val="Hyperlink"/>
          </w:rPr>
          <w:t>Quy ước về tài liệu</w:t>
        </w:r>
        <w:r>
          <w:rPr>
            <w:webHidden/>
          </w:rPr>
          <w:tab/>
        </w:r>
        <w:r>
          <w:rPr>
            <w:webHidden/>
          </w:rPr>
          <w:fldChar w:fldCharType="begin"/>
        </w:r>
        <w:r>
          <w:rPr>
            <w:webHidden/>
          </w:rPr>
          <w:instrText xml:space="preserve"> PAGEREF _Toc195303127 \h </w:instrText>
        </w:r>
        <w:r>
          <w:rPr>
            <w:webHidden/>
          </w:rPr>
        </w:r>
        <w:r>
          <w:rPr>
            <w:webHidden/>
          </w:rPr>
          <w:fldChar w:fldCharType="separate"/>
        </w:r>
        <w:r>
          <w:rPr>
            <w:webHidden/>
          </w:rPr>
          <w:t>4</w:t>
        </w:r>
        <w:r>
          <w:rPr>
            <w:webHidden/>
          </w:rPr>
          <w:fldChar w:fldCharType="end"/>
        </w:r>
      </w:hyperlink>
    </w:p>
    <w:p w:rsidR="00CE419A" w:rsidRDefault="00CE419A" w14:paraId="6812426D" w14:textId="77777777">
      <w:pPr>
        <w:pStyle w:val="TOC1"/>
        <w:rPr>
          <w:rFonts w:asciiTheme="minorHAnsi" w:hAnsiTheme="minorHAnsi" w:eastAsiaTheme="minorEastAsia" w:cstheme="minorBidi"/>
          <w:b w:val="0"/>
          <w:bCs w:val="0"/>
          <w:caps w:val="0"/>
          <w:szCs w:val="22"/>
        </w:rPr>
      </w:pPr>
      <w:hyperlink w:history="1" w:anchor="_Toc195303128">
        <w:r w:rsidRPr="00F52E29">
          <w:rPr>
            <w:rStyle w:val="Hyperlink"/>
          </w:rPr>
          <w:t>II.</w:t>
        </w:r>
        <w:r>
          <w:rPr>
            <w:rFonts w:asciiTheme="minorHAnsi" w:hAnsiTheme="minorHAnsi" w:eastAsiaTheme="minorEastAsia" w:cstheme="minorBidi"/>
            <w:b w:val="0"/>
            <w:bCs w:val="0"/>
            <w:caps w:val="0"/>
            <w:szCs w:val="22"/>
          </w:rPr>
          <w:tab/>
        </w:r>
        <w:r w:rsidRPr="00F52E29">
          <w:rPr>
            <w:rStyle w:val="Hyperlink"/>
          </w:rPr>
          <w:t>Mô tả tổng quan</w:t>
        </w:r>
        <w:r>
          <w:rPr>
            <w:webHidden/>
          </w:rPr>
          <w:tab/>
        </w:r>
        <w:r>
          <w:rPr>
            <w:webHidden/>
          </w:rPr>
          <w:fldChar w:fldCharType="begin"/>
        </w:r>
        <w:r>
          <w:rPr>
            <w:webHidden/>
          </w:rPr>
          <w:instrText xml:space="preserve"> PAGEREF _Toc195303128 \h </w:instrText>
        </w:r>
        <w:r>
          <w:rPr>
            <w:webHidden/>
          </w:rPr>
        </w:r>
        <w:r>
          <w:rPr>
            <w:webHidden/>
          </w:rPr>
          <w:fldChar w:fldCharType="separate"/>
        </w:r>
        <w:r>
          <w:rPr>
            <w:webHidden/>
          </w:rPr>
          <w:t>4</w:t>
        </w:r>
        <w:r>
          <w:rPr>
            <w:webHidden/>
          </w:rPr>
          <w:fldChar w:fldCharType="end"/>
        </w:r>
      </w:hyperlink>
    </w:p>
    <w:p w:rsidR="00CE419A" w:rsidRDefault="00CE419A" w14:paraId="74666392" w14:textId="77777777">
      <w:pPr>
        <w:pStyle w:val="TOC2"/>
        <w:rPr>
          <w:rFonts w:asciiTheme="minorHAnsi" w:hAnsiTheme="minorHAnsi" w:eastAsiaTheme="minorEastAsia" w:cstheme="minorBidi"/>
          <w:sz w:val="22"/>
          <w:szCs w:val="22"/>
        </w:rPr>
      </w:pPr>
      <w:hyperlink w:history="1" w:anchor="_Toc195303129">
        <w:r w:rsidRPr="00F52E29">
          <w:rPr>
            <w:rStyle w:val="Hyperlink"/>
          </w:rPr>
          <w:t>2.1. Quan điểm về sản phẩm</w:t>
        </w:r>
        <w:r>
          <w:rPr>
            <w:webHidden/>
          </w:rPr>
          <w:tab/>
        </w:r>
        <w:r>
          <w:rPr>
            <w:webHidden/>
          </w:rPr>
          <w:fldChar w:fldCharType="begin"/>
        </w:r>
        <w:r>
          <w:rPr>
            <w:webHidden/>
          </w:rPr>
          <w:instrText xml:space="preserve"> PAGEREF _Toc195303129 \h </w:instrText>
        </w:r>
        <w:r>
          <w:rPr>
            <w:webHidden/>
          </w:rPr>
        </w:r>
        <w:r>
          <w:rPr>
            <w:webHidden/>
          </w:rPr>
          <w:fldChar w:fldCharType="separate"/>
        </w:r>
        <w:r>
          <w:rPr>
            <w:webHidden/>
          </w:rPr>
          <w:t>4</w:t>
        </w:r>
        <w:r>
          <w:rPr>
            <w:webHidden/>
          </w:rPr>
          <w:fldChar w:fldCharType="end"/>
        </w:r>
      </w:hyperlink>
    </w:p>
    <w:p w:rsidR="00CE419A" w:rsidRDefault="00CE419A" w14:paraId="632A95C8" w14:textId="77777777">
      <w:pPr>
        <w:pStyle w:val="TOC2"/>
        <w:rPr>
          <w:rFonts w:asciiTheme="minorHAnsi" w:hAnsiTheme="minorHAnsi" w:eastAsiaTheme="minorEastAsia" w:cstheme="minorBidi"/>
          <w:sz w:val="22"/>
          <w:szCs w:val="22"/>
        </w:rPr>
      </w:pPr>
      <w:hyperlink w:history="1" w:anchor="_Toc195303130">
        <w:r w:rsidRPr="00F52E29">
          <w:rPr>
            <w:rStyle w:val="Hyperlink"/>
          </w:rPr>
          <w:t>2.2 Đặc trưng của sản phẩm</w:t>
        </w:r>
        <w:r>
          <w:rPr>
            <w:webHidden/>
          </w:rPr>
          <w:tab/>
        </w:r>
        <w:r>
          <w:rPr>
            <w:webHidden/>
          </w:rPr>
          <w:fldChar w:fldCharType="begin"/>
        </w:r>
        <w:r>
          <w:rPr>
            <w:webHidden/>
          </w:rPr>
          <w:instrText xml:space="preserve"> PAGEREF _Toc195303130 \h </w:instrText>
        </w:r>
        <w:r>
          <w:rPr>
            <w:webHidden/>
          </w:rPr>
        </w:r>
        <w:r>
          <w:rPr>
            <w:webHidden/>
          </w:rPr>
          <w:fldChar w:fldCharType="separate"/>
        </w:r>
        <w:r>
          <w:rPr>
            <w:webHidden/>
          </w:rPr>
          <w:t>4</w:t>
        </w:r>
        <w:r>
          <w:rPr>
            <w:webHidden/>
          </w:rPr>
          <w:fldChar w:fldCharType="end"/>
        </w:r>
      </w:hyperlink>
    </w:p>
    <w:p w:rsidR="00CE419A" w:rsidRDefault="00CE419A" w14:paraId="28755473" w14:textId="77777777">
      <w:pPr>
        <w:pStyle w:val="TOC2"/>
        <w:rPr>
          <w:rFonts w:asciiTheme="minorHAnsi" w:hAnsiTheme="minorHAnsi" w:eastAsiaTheme="minorEastAsia" w:cstheme="minorBidi"/>
          <w:sz w:val="22"/>
          <w:szCs w:val="22"/>
        </w:rPr>
      </w:pPr>
      <w:hyperlink w:history="1" w:anchor="_Toc195303131">
        <w:r w:rsidRPr="00F52E29">
          <w:rPr>
            <w:rStyle w:val="Hyperlink"/>
          </w:rPr>
          <w:t>2.3 Người dùng và đặc trưng</w:t>
        </w:r>
        <w:r>
          <w:rPr>
            <w:webHidden/>
          </w:rPr>
          <w:tab/>
        </w:r>
        <w:r>
          <w:rPr>
            <w:webHidden/>
          </w:rPr>
          <w:fldChar w:fldCharType="begin"/>
        </w:r>
        <w:r>
          <w:rPr>
            <w:webHidden/>
          </w:rPr>
          <w:instrText xml:space="preserve"> PAGEREF _Toc195303131 \h </w:instrText>
        </w:r>
        <w:r>
          <w:rPr>
            <w:webHidden/>
          </w:rPr>
        </w:r>
        <w:r>
          <w:rPr>
            <w:webHidden/>
          </w:rPr>
          <w:fldChar w:fldCharType="separate"/>
        </w:r>
        <w:r>
          <w:rPr>
            <w:webHidden/>
          </w:rPr>
          <w:t>4</w:t>
        </w:r>
        <w:r>
          <w:rPr>
            <w:webHidden/>
          </w:rPr>
          <w:fldChar w:fldCharType="end"/>
        </w:r>
      </w:hyperlink>
    </w:p>
    <w:p w:rsidR="00CE419A" w:rsidRDefault="00CE419A" w14:paraId="5201561B" w14:textId="77777777">
      <w:pPr>
        <w:pStyle w:val="TOC2"/>
        <w:rPr>
          <w:rFonts w:asciiTheme="minorHAnsi" w:hAnsiTheme="minorHAnsi" w:eastAsiaTheme="minorEastAsia" w:cstheme="minorBidi"/>
          <w:sz w:val="22"/>
          <w:szCs w:val="22"/>
        </w:rPr>
      </w:pPr>
      <w:hyperlink w:history="1" w:anchor="_Toc195303132">
        <w:r w:rsidRPr="00F52E29">
          <w:rPr>
            <w:rStyle w:val="Hyperlink"/>
          </w:rPr>
          <w:t>2.4 Yêu cầu của người dùng</w:t>
        </w:r>
        <w:r>
          <w:rPr>
            <w:webHidden/>
          </w:rPr>
          <w:tab/>
        </w:r>
        <w:r>
          <w:rPr>
            <w:webHidden/>
          </w:rPr>
          <w:fldChar w:fldCharType="begin"/>
        </w:r>
        <w:r>
          <w:rPr>
            <w:webHidden/>
          </w:rPr>
          <w:instrText xml:space="preserve"> PAGEREF _Toc195303132 \h </w:instrText>
        </w:r>
        <w:r>
          <w:rPr>
            <w:webHidden/>
          </w:rPr>
        </w:r>
        <w:r>
          <w:rPr>
            <w:webHidden/>
          </w:rPr>
          <w:fldChar w:fldCharType="separate"/>
        </w:r>
        <w:r>
          <w:rPr>
            <w:webHidden/>
          </w:rPr>
          <w:t>5</w:t>
        </w:r>
        <w:r>
          <w:rPr>
            <w:webHidden/>
          </w:rPr>
          <w:fldChar w:fldCharType="end"/>
        </w:r>
      </w:hyperlink>
    </w:p>
    <w:p w:rsidR="00CE419A" w:rsidRDefault="00CE419A" w14:paraId="33E13800" w14:textId="77777777">
      <w:pPr>
        <w:pStyle w:val="TOC2"/>
        <w:rPr>
          <w:rFonts w:asciiTheme="minorHAnsi" w:hAnsiTheme="minorHAnsi" w:eastAsiaTheme="minorEastAsia" w:cstheme="minorBidi"/>
          <w:sz w:val="22"/>
          <w:szCs w:val="22"/>
        </w:rPr>
      </w:pPr>
      <w:hyperlink w:history="1" w:anchor="_Toc195303133">
        <w:r w:rsidRPr="00F52E29">
          <w:rPr>
            <w:rStyle w:val="Hyperlink"/>
          </w:rPr>
          <w:t>3. Đặc tả tính năng</w:t>
        </w:r>
        <w:r>
          <w:rPr>
            <w:webHidden/>
          </w:rPr>
          <w:tab/>
        </w:r>
        <w:r>
          <w:rPr>
            <w:webHidden/>
          </w:rPr>
          <w:fldChar w:fldCharType="begin"/>
        </w:r>
        <w:r>
          <w:rPr>
            <w:webHidden/>
          </w:rPr>
          <w:instrText xml:space="preserve"> PAGEREF _Toc195303133 \h </w:instrText>
        </w:r>
        <w:r>
          <w:rPr>
            <w:webHidden/>
          </w:rPr>
        </w:r>
        <w:r>
          <w:rPr>
            <w:webHidden/>
          </w:rPr>
          <w:fldChar w:fldCharType="separate"/>
        </w:r>
        <w:r>
          <w:rPr>
            <w:webHidden/>
          </w:rPr>
          <w:t>8</w:t>
        </w:r>
        <w:r>
          <w:rPr>
            <w:webHidden/>
          </w:rPr>
          <w:fldChar w:fldCharType="end"/>
        </w:r>
      </w:hyperlink>
    </w:p>
    <w:p w:rsidR="00CE419A" w:rsidRDefault="00CE419A" w14:paraId="0125A826" w14:textId="77777777">
      <w:pPr>
        <w:pStyle w:val="TOC2"/>
        <w:rPr>
          <w:rFonts w:asciiTheme="minorHAnsi" w:hAnsiTheme="minorHAnsi" w:eastAsiaTheme="minorEastAsia" w:cstheme="minorBidi"/>
          <w:sz w:val="22"/>
          <w:szCs w:val="22"/>
        </w:rPr>
      </w:pPr>
      <w:hyperlink w:history="1" w:anchor="_Toc195303134">
        <w:r w:rsidRPr="00F52E29">
          <w:rPr>
            <w:rStyle w:val="Hyperlink"/>
          </w:rPr>
          <w:t>4. Luồng màn hình (Screen flow)</w:t>
        </w:r>
        <w:r>
          <w:rPr>
            <w:webHidden/>
          </w:rPr>
          <w:tab/>
        </w:r>
        <w:r>
          <w:rPr>
            <w:webHidden/>
          </w:rPr>
          <w:fldChar w:fldCharType="begin"/>
        </w:r>
        <w:r>
          <w:rPr>
            <w:webHidden/>
          </w:rPr>
          <w:instrText xml:space="preserve"> PAGEREF _Toc195303134 \h </w:instrText>
        </w:r>
        <w:r>
          <w:rPr>
            <w:webHidden/>
          </w:rPr>
        </w:r>
        <w:r>
          <w:rPr>
            <w:webHidden/>
          </w:rPr>
          <w:fldChar w:fldCharType="separate"/>
        </w:r>
        <w:r>
          <w:rPr>
            <w:webHidden/>
          </w:rPr>
          <w:t>9</w:t>
        </w:r>
        <w:r>
          <w:rPr>
            <w:webHidden/>
          </w:rPr>
          <w:fldChar w:fldCharType="end"/>
        </w:r>
      </w:hyperlink>
    </w:p>
    <w:p w:rsidR="00CE419A" w:rsidRDefault="00CE419A" w14:paraId="18A68F8F" w14:textId="77777777">
      <w:pPr>
        <w:pStyle w:val="TOC2"/>
        <w:rPr>
          <w:rFonts w:asciiTheme="minorHAnsi" w:hAnsiTheme="minorHAnsi" w:eastAsiaTheme="minorEastAsia" w:cstheme="minorBidi"/>
          <w:sz w:val="22"/>
          <w:szCs w:val="22"/>
        </w:rPr>
      </w:pPr>
      <w:hyperlink w:history="1" w:anchor="_Toc195303135">
        <w:r w:rsidRPr="00F52E29">
          <w:rPr>
            <w:rStyle w:val="Hyperlink"/>
          </w:rPr>
          <w:t>5. Các yêu cầu khác của hệ thống</w:t>
        </w:r>
        <w:r>
          <w:rPr>
            <w:webHidden/>
          </w:rPr>
          <w:tab/>
        </w:r>
        <w:r>
          <w:rPr>
            <w:webHidden/>
          </w:rPr>
          <w:fldChar w:fldCharType="begin"/>
        </w:r>
        <w:r>
          <w:rPr>
            <w:webHidden/>
          </w:rPr>
          <w:instrText xml:space="preserve"> PAGEREF _Toc195303135 \h </w:instrText>
        </w:r>
        <w:r>
          <w:rPr>
            <w:webHidden/>
          </w:rPr>
        </w:r>
        <w:r>
          <w:rPr>
            <w:webHidden/>
          </w:rPr>
          <w:fldChar w:fldCharType="separate"/>
        </w:r>
        <w:r>
          <w:rPr>
            <w:webHidden/>
          </w:rPr>
          <w:t>11</w:t>
        </w:r>
        <w:r>
          <w:rPr>
            <w:webHidden/>
          </w:rPr>
          <w:fldChar w:fldCharType="end"/>
        </w:r>
      </w:hyperlink>
    </w:p>
    <w:p w:rsidR="0050513B" w:rsidRDefault="0050513B" w14:paraId="5630AD66" w14:textId="77777777">
      <w:pPr>
        <w:rPr>
          <w:rFonts w:cs="Tahoma"/>
          <w:b/>
          <w:bCs/>
          <w:szCs w:val="24"/>
          <w:lang w:val="en-GB"/>
        </w:rPr>
      </w:pPr>
      <w:r>
        <w:rPr>
          <w:rFonts w:cs="Tahoma"/>
          <w:b/>
          <w:bCs/>
          <w:szCs w:val="24"/>
          <w:lang w:val="en-GB"/>
        </w:rPr>
        <w:fldChar w:fldCharType="end"/>
      </w:r>
    </w:p>
    <w:p w:rsidR="00580858" w:rsidP="00001536" w:rsidRDefault="00580858" w14:paraId="61829076" w14:textId="77777777">
      <w:pPr>
        <w:ind w:left="0"/>
        <w:rPr>
          <w:rFonts w:cs="Tahoma"/>
          <w:b/>
          <w:bCs/>
          <w:szCs w:val="24"/>
          <w:lang w:val="en-GB"/>
        </w:rPr>
      </w:pPr>
    </w:p>
    <w:p w:rsidR="00001536" w:rsidP="00001536" w:rsidRDefault="00001536" w14:paraId="2BA226A1" w14:textId="77777777">
      <w:pPr>
        <w:ind w:left="0"/>
        <w:rPr>
          <w:rFonts w:cs="Tahoma"/>
          <w:b/>
          <w:bCs/>
          <w:szCs w:val="24"/>
          <w:lang w:val="en-GB"/>
        </w:rPr>
      </w:pPr>
    </w:p>
    <w:p w:rsidR="00001536" w:rsidP="00001536" w:rsidRDefault="00001536" w14:paraId="17AD93B2" w14:textId="77777777">
      <w:pPr>
        <w:ind w:left="0"/>
        <w:rPr>
          <w:rFonts w:cs="Tahoma"/>
          <w:b/>
          <w:bCs/>
          <w:szCs w:val="24"/>
          <w:lang w:val="en-GB"/>
        </w:rPr>
      </w:pPr>
    </w:p>
    <w:p w:rsidR="00001536" w:rsidP="00001536" w:rsidRDefault="00001536" w14:paraId="0DE4B5B7" w14:textId="77777777">
      <w:pPr>
        <w:ind w:left="0"/>
        <w:rPr>
          <w:rFonts w:cs="Tahoma"/>
          <w:b/>
          <w:bCs/>
          <w:szCs w:val="24"/>
          <w:lang w:val="en-GB"/>
        </w:rPr>
      </w:pPr>
    </w:p>
    <w:p w:rsidR="00001536" w:rsidP="00001536" w:rsidRDefault="00001536" w14:paraId="66204FF1" w14:textId="77777777">
      <w:pPr>
        <w:ind w:left="0"/>
        <w:rPr>
          <w:rFonts w:cs="Tahoma"/>
          <w:b/>
          <w:bCs/>
          <w:szCs w:val="24"/>
          <w:lang w:val="en-GB"/>
        </w:rPr>
      </w:pPr>
    </w:p>
    <w:p w:rsidR="00001536" w:rsidP="00001536" w:rsidRDefault="00001536" w14:paraId="2DBF0D7D" w14:textId="77777777">
      <w:pPr>
        <w:ind w:left="0"/>
        <w:rPr>
          <w:rFonts w:cs="Tahoma"/>
          <w:b/>
          <w:bCs/>
          <w:szCs w:val="24"/>
          <w:lang w:val="en-GB"/>
        </w:rPr>
      </w:pPr>
    </w:p>
    <w:p w:rsidR="00001536" w:rsidP="00001536" w:rsidRDefault="00001536" w14:paraId="6B62F1B3" w14:textId="77777777">
      <w:pPr>
        <w:ind w:left="0"/>
        <w:rPr>
          <w:rFonts w:cs="Tahoma"/>
          <w:b/>
          <w:bCs/>
          <w:szCs w:val="24"/>
          <w:lang w:val="en-GB"/>
        </w:rPr>
      </w:pPr>
    </w:p>
    <w:p w:rsidR="00CE419A" w:rsidRDefault="00CE419A" w14:paraId="02F2C34E" w14:textId="77777777">
      <w:pPr>
        <w:spacing w:before="0" w:after="0"/>
        <w:ind w:left="0"/>
        <w:jc w:val="left"/>
        <w:rPr>
          <w:rFonts w:cs="Tahoma"/>
          <w:b/>
          <w:bCs/>
          <w:szCs w:val="24"/>
          <w:lang w:val="en-GB"/>
        </w:rPr>
      </w:pPr>
      <w:r>
        <w:rPr>
          <w:rFonts w:cs="Tahoma"/>
          <w:b/>
          <w:bCs/>
          <w:szCs w:val="24"/>
          <w:lang w:val="en-GB"/>
        </w:rPr>
        <w:br w:type="page"/>
      </w:r>
    </w:p>
    <w:p w:rsidR="0050513B" w:rsidP="00110D71" w:rsidRDefault="004E6FE2" w14:paraId="3E43A262" w14:textId="77777777">
      <w:pPr>
        <w:pStyle w:val="Heading1"/>
        <w:numPr>
          <w:ilvl w:val="0"/>
          <w:numId w:val="13"/>
        </w:numPr>
      </w:pPr>
      <w:bookmarkStart w:name="_Toc195303124" w:id="9"/>
      <w:bookmarkStart w:name="_Toc456598586" w:id="10"/>
      <w:bookmarkStart w:name="_Toc504442098" w:id="11"/>
      <w:r w:rsidRPr="004E6FE2">
        <w:t>Giới thiệu</w:t>
      </w:r>
      <w:bookmarkEnd w:id="9"/>
    </w:p>
    <w:p w:rsidR="00001536" w:rsidP="00110D71" w:rsidRDefault="00001536" w14:paraId="3EFF08BB" w14:textId="77777777">
      <w:pPr>
        <w:pStyle w:val="Heading2"/>
        <w:widowControl w:val="0"/>
        <w:numPr>
          <w:ilvl w:val="1"/>
          <w:numId w:val="15"/>
        </w:numPr>
        <w:tabs>
          <w:tab w:val="clear" w:pos="1890"/>
        </w:tabs>
        <w:spacing w:before="0" w:after="120" w:line="360" w:lineRule="auto"/>
      </w:pPr>
      <w:bookmarkStart w:name="_Toc195303125" w:id="12"/>
      <w:r>
        <w:t>Tóm tắt dự án</w:t>
      </w:r>
      <w:bookmarkEnd w:id="12"/>
    </w:p>
    <w:p w:rsidR="00001536" w:rsidP="00001536" w:rsidRDefault="00001536" w14:paraId="03CACB01" w14:textId="77777777">
      <w:pPr>
        <w:ind w:left="0"/>
        <w:rPr>
          <w:color w:val="FF0000"/>
        </w:rPr>
      </w:pPr>
      <w:r>
        <w:rPr>
          <w:color w:val="FF0000"/>
        </w:rPr>
        <w:t>Tóm tắt lại các thông tin cơ bản về dự án:</w:t>
      </w:r>
    </w:p>
    <w:p w:rsidR="00001536" w:rsidP="00110D71" w:rsidRDefault="00001536" w14:paraId="7F80AA54" w14:textId="77777777">
      <w:pPr>
        <w:widowControl w:val="0"/>
        <w:numPr>
          <w:ilvl w:val="0"/>
          <w:numId w:val="14"/>
        </w:numPr>
        <w:spacing w:before="0" w:after="0" w:line="360" w:lineRule="auto"/>
        <w:rPr>
          <w:color w:val="FF0000"/>
        </w:rPr>
      </w:pPr>
      <w:r>
        <w:rPr>
          <w:color w:val="FF0000"/>
        </w:rPr>
        <w:t>Hệ thống sẽ xây dựng là gì?</w:t>
      </w:r>
    </w:p>
    <w:p w:rsidR="00001536" w:rsidP="00110D71" w:rsidRDefault="00001536" w14:paraId="2C2609FA" w14:textId="77777777">
      <w:pPr>
        <w:widowControl w:val="0"/>
        <w:numPr>
          <w:ilvl w:val="0"/>
          <w:numId w:val="14"/>
        </w:numPr>
        <w:spacing w:before="0" w:after="0" w:line="360" w:lineRule="auto"/>
        <w:rPr>
          <w:color w:val="FF0000"/>
        </w:rPr>
      </w:pPr>
      <w:r>
        <w:rPr>
          <w:color w:val="FF0000"/>
        </w:rPr>
        <w:t>Mục đích xây dựng hệ thống là gì? Hệ thống giúp giải quyết cho bài toán gì?</w:t>
      </w:r>
    </w:p>
    <w:p w:rsidRPr="00001536" w:rsidR="00001536" w:rsidP="00110D71" w:rsidRDefault="00001536" w14:paraId="21F3BFE9" w14:textId="77777777">
      <w:pPr>
        <w:widowControl w:val="0"/>
        <w:numPr>
          <w:ilvl w:val="0"/>
          <w:numId w:val="14"/>
        </w:numPr>
        <w:spacing w:before="0" w:after="0" w:line="360" w:lineRule="auto"/>
        <w:rPr>
          <w:color w:val="FF0000"/>
        </w:rPr>
      </w:pPr>
      <w:r>
        <w:rPr>
          <w:color w:val="FF0000"/>
        </w:rPr>
        <w:t xml:space="preserve">Các mục tiêu để xây dựng dự án là gì? </w:t>
      </w:r>
    </w:p>
    <w:p w:rsidR="00001536" w:rsidP="00110D71" w:rsidRDefault="00001536" w14:paraId="2362883F" w14:textId="77777777">
      <w:pPr>
        <w:pStyle w:val="Heading2"/>
        <w:widowControl w:val="0"/>
        <w:numPr>
          <w:ilvl w:val="1"/>
          <w:numId w:val="15"/>
        </w:numPr>
        <w:tabs>
          <w:tab w:val="clear" w:pos="1890"/>
        </w:tabs>
        <w:spacing w:before="0" w:after="120" w:line="360" w:lineRule="auto"/>
        <w:rPr>
          <w:color w:val="auto"/>
        </w:rPr>
      </w:pPr>
      <w:bookmarkStart w:name="_heading=h.vfa80mb9dy85" w:id="13"/>
      <w:bookmarkStart w:name="_Toc195303126" w:id="14"/>
      <w:bookmarkEnd w:id="13"/>
      <w:r>
        <w:t>Phạm vi của dự án</w:t>
      </w:r>
      <w:bookmarkEnd w:id="14"/>
    </w:p>
    <w:p w:rsidR="00001536" w:rsidP="00001536" w:rsidRDefault="00001536" w14:paraId="621BC9C1" w14:textId="77777777">
      <w:pPr>
        <w:ind w:left="0"/>
        <w:rPr>
          <w:color w:val="FF0000"/>
        </w:rPr>
      </w:pPr>
      <w:r>
        <w:rPr>
          <w:color w:val="FF0000"/>
        </w:rPr>
        <w:t>Giải thích phạm vi của dự án:</w:t>
      </w:r>
    </w:p>
    <w:p w:rsidR="00001536" w:rsidP="00110D71" w:rsidRDefault="00001536" w14:paraId="4A8C5BC9" w14:textId="77777777">
      <w:pPr>
        <w:widowControl w:val="0"/>
        <w:numPr>
          <w:ilvl w:val="0"/>
          <w:numId w:val="14"/>
        </w:numPr>
        <w:spacing w:before="0" w:after="0" w:line="360" w:lineRule="auto"/>
        <w:rPr>
          <w:color w:val="FF0000"/>
        </w:rPr>
      </w:pPr>
      <w:r>
        <w:rPr>
          <w:color w:val="FF0000"/>
        </w:rPr>
        <w:t>Phạm vi về dịch vụ</w:t>
      </w:r>
    </w:p>
    <w:p w:rsidR="00001536" w:rsidP="00110D71" w:rsidRDefault="00001536" w14:paraId="010BA5C4" w14:textId="77777777">
      <w:pPr>
        <w:widowControl w:val="0"/>
        <w:numPr>
          <w:ilvl w:val="0"/>
          <w:numId w:val="14"/>
        </w:numPr>
        <w:spacing w:before="0" w:after="0" w:line="360" w:lineRule="auto"/>
        <w:rPr>
          <w:color w:val="FF0000"/>
        </w:rPr>
      </w:pPr>
      <w:r>
        <w:rPr>
          <w:color w:val="FF0000"/>
        </w:rPr>
        <w:t>Phạm vi về khách hàng</w:t>
      </w:r>
    </w:p>
    <w:p w:rsidR="00001536" w:rsidP="00110D71" w:rsidRDefault="00001536" w14:paraId="75761DD1" w14:textId="77777777">
      <w:pPr>
        <w:widowControl w:val="0"/>
        <w:numPr>
          <w:ilvl w:val="0"/>
          <w:numId w:val="14"/>
        </w:numPr>
        <w:spacing w:before="0" w:after="0" w:line="360" w:lineRule="auto"/>
        <w:rPr>
          <w:color w:val="FF0000"/>
        </w:rPr>
      </w:pPr>
      <w:r>
        <w:rPr>
          <w:color w:val="FF0000"/>
        </w:rPr>
        <w:t>Phạm vi về nền tảng/hệ thống</w:t>
      </w:r>
    </w:p>
    <w:p w:rsidR="00001536" w:rsidP="00110D71" w:rsidRDefault="00001536" w14:paraId="48316149" w14:textId="77777777">
      <w:pPr>
        <w:pStyle w:val="Heading2"/>
        <w:widowControl w:val="0"/>
        <w:numPr>
          <w:ilvl w:val="1"/>
          <w:numId w:val="15"/>
        </w:numPr>
        <w:tabs>
          <w:tab w:val="clear" w:pos="1890"/>
        </w:tabs>
        <w:spacing w:before="0" w:after="120" w:line="360" w:lineRule="auto"/>
      </w:pPr>
      <w:bookmarkStart w:name="_Toc195303127" w:id="15"/>
      <w:r w:rsidRPr="00001536">
        <w:t>Quy ước về tài liệu</w:t>
      </w:r>
      <w:bookmarkEnd w:id="15"/>
      <w:r w:rsidRPr="00001536">
        <w:t xml:space="preserve"> </w:t>
      </w:r>
    </w:p>
    <w:p w:rsidR="00001536" w:rsidP="00001536" w:rsidRDefault="00001536" w14:paraId="0E46128E" w14:textId="77777777">
      <w:pPr>
        <w:ind w:left="0" w:firstLine="720"/>
      </w:pPr>
      <w:r w:rsidRPr="00001536">
        <w:t>Mô tả bất kỳ tiêu chuẩn hoặc quy ước đánh máy nào được tuân theo khi viết SRS này, chẳng hạn như phông chữ hoặc tô sáng có ý nghĩa đặc biệt. Ví dụ, nêu rõ liệu các ưu tiên cho các yêu cầu cấp cao hơn có được coi là được kế thừa bởi các yêu cầu chi tiết hay không hoặc liệu mỗi tuyên bố yêu cầu có phải có ưu tiên riêng của nó không</w:t>
      </w:r>
      <w:r>
        <w:t>.</w:t>
      </w:r>
    </w:p>
    <w:p w:rsidR="00001536" w:rsidP="00110D71" w:rsidRDefault="00001536" w14:paraId="2224F072" w14:textId="77777777">
      <w:pPr>
        <w:pStyle w:val="Heading1"/>
        <w:numPr>
          <w:ilvl w:val="0"/>
          <w:numId w:val="13"/>
        </w:numPr>
      </w:pPr>
      <w:r>
        <w:t xml:space="preserve"> </w:t>
      </w:r>
      <w:bookmarkStart w:name="_Toc195303128" w:id="16"/>
      <w:r>
        <w:t>Mô tả tổng quan</w:t>
      </w:r>
      <w:bookmarkEnd w:id="16"/>
    </w:p>
    <w:p w:rsidRPr="002C7302" w:rsidR="002C7302" w:rsidP="005B4ADD" w:rsidRDefault="00001536" w14:paraId="40FD7D06" w14:textId="77777777">
      <w:pPr>
        <w:pStyle w:val="Heading2"/>
      </w:pPr>
      <w:bookmarkStart w:name="_Toc195303129" w:id="17"/>
      <w:r>
        <w:t>2.</w:t>
      </w:r>
      <w:r w:rsidR="005B4ADD">
        <w:t>1.</w:t>
      </w:r>
      <w:r w:rsidR="002C7302">
        <w:t xml:space="preserve"> </w:t>
      </w:r>
      <w:r w:rsidRPr="004E6FE2" w:rsidR="004E6FE2">
        <w:t>Quan điểm về sản phẩm</w:t>
      </w:r>
      <w:bookmarkEnd w:id="17"/>
    </w:p>
    <w:p w:rsidR="004E6FE2" w:rsidP="004E6FE2" w:rsidRDefault="0050513B" w14:paraId="1B785E11" w14:textId="77777777">
      <w:pPr>
        <w:pStyle w:val="InfoBlue"/>
      </w:pPr>
      <w:r>
        <w:t>[</w:t>
      </w:r>
      <w:r w:rsidR="004E6FE2">
        <w:t>Phần này M</w:t>
      </w:r>
      <w:r w:rsidR="006A5671">
        <w:t>ô</w:t>
      </w:r>
      <w:r w:rsidR="004E6FE2">
        <w:t xml:space="preserve"> tả bối cảnh và nguồn gốc của sản phẩm bạn đang phát triển. Sản phầm là thành viên tiếp theo của một dòng sản phẩm đang phát triển hay là phiên bản tiếp theo của hệ thống lâu năm hay là sản phẩm thay thế cho một ứng dụng hiện có hay</w:t>
      </w:r>
      <w:r w:rsidR="00A352C0">
        <w:t xml:space="preserve"> là</w:t>
      </w:r>
      <w:r w:rsidR="004E6FE2">
        <w:t xml:space="preserve"> một sản phẩm hoàn toàn mới? Nếu Đặc tả yêu cầu phần mềm (SRS)</w:t>
      </w:r>
      <w:r w:rsidR="000E1B57">
        <w:t xml:space="preserve"> dành cho</w:t>
      </w:r>
      <w:r w:rsidR="004E6FE2">
        <w:t xml:space="preserve"> một </w:t>
      </w:r>
      <w:r w:rsidR="000E1B57">
        <w:t>phần mềm</w:t>
      </w:r>
      <w:r w:rsidR="004E6FE2">
        <w:t xml:space="preserve"> </w:t>
      </w:r>
      <w:r w:rsidR="000E1B57">
        <w:t>thuộc một</w:t>
      </w:r>
      <w:r w:rsidR="004E6FE2">
        <w:t xml:space="preserve"> hệ thống lớn hơn, hãy </w:t>
      </w:r>
      <w:r w:rsidR="00A352C0">
        <w:t xml:space="preserve">chỉ định </w:t>
      </w:r>
      <w:r w:rsidR="00B454C0">
        <w:t>sự liên quan của</w:t>
      </w:r>
      <w:r w:rsidR="004E6FE2">
        <w:t xml:space="preserve"> phần mềm này </w:t>
      </w:r>
      <w:r w:rsidR="00B454C0">
        <w:t>với</w:t>
      </w:r>
      <w:r w:rsidR="004E6FE2">
        <w:t xml:space="preserve"> hệ thống tổng thể và xác định các giao diện chính giữa hai hệ thống. Cân nhắc đưa vào các mô hình trực quan như sơ đồ ngữ cảnh hoặc bản đồ hệ sinh thái để thể hiện mối quan hệ của sản phẩm với các hệ thống khác</w:t>
      </w:r>
      <w:r w:rsidR="00B454C0">
        <w:t>.</w:t>
      </w:r>
    </w:p>
    <w:p w:rsidR="004E6FE2" w:rsidP="004E6FE2" w:rsidRDefault="004E6FE2" w14:paraId="1BFA35AC" w14:textId="77777777">
      <w:pPr>
        <w:pStyle w:val="InfoBlue"/>
      </w:pPr>
      <w:r>
        <w:t xml:space="preserve">Sơ đồ ngữ cảnh trình bày ranh giới </w:t>
      </w:r>
      <w:r w:rsidR="000A6B38">
        <w:t>cũng như</w:t>
      </w:r>
      <w:r>
        <w:t xml:space="preserve"> các kết nối giữa hệ thống bạn đang phát triển và </w:t>
      </w:r>
      <w:r w:rsidR="00B454C0">
        <w:t>các thành phần khác</w:t>
      </w:r>
      <w:r>
        <w:t xml:space="preserve">. </w:t>
      </w:r>
      <w:r w:rsidR="00B454C0">
        <w:t>Nhờ đó có thể</w:t>
      </w:r>
      <w:r>
        <w:t xml:space="preserve"> xác định các thực thể bên ngoài (hoặc thiết bị đầu cuối - phần mềm, phần cứng, thành phần con người và các hệ thống khác) </w:t>
      </w:r>
      <w:r w:rsidR="00B454C0">
        <w:t>ở</w:t>
      </w:r>
      <w:r>
        <w:t xml:space="preserve"> ngoài hệ thống giao tiếp với, cũng như các luồng dữ liệu, điều khiển và </w:t>
      </w:r>
      <w:r w:rsidR="000A6B38">
        <w:t xml:space="preserve">dòng chảy </w:t>
      </w:r>
      <w:r>
        <w:t>vật chất giữa các</w:t>
      </w:r>
      <w:r w:rsidR="00B454C0">
        <w:t xml:space="preserve"> thiết bị</w:t>
      </w:r>
      <w:r>
        <w:t xml:space="preserve"> đầu cuối và hệ thống.</w:t>
      </w:r>
    </w:p>
    <w:p w:rsidR="0050513B" w:rsidP="000E1B57" w:rsidRDefault="004E6FE2" w14:paraId="113C3CC7" w14:textId="77777777">
      <w:pPr>
        <w:pStyle w:val="InfoBlue"/>
      </w:pPr>
      <w:r>
        <w:t xml:space="preserve">Bản đồ hệ sinh thái cho thấy </w:t>
      </w:r>
      <w:r w:rsidR="000A6B38">
        <w:t xml:space="preserve">sự tương tác giữa </w:t>
      </w:r>
      <w:r>
        <w:t xml:space="preserve">tất cả các hệ thống liên quan đến hệ thống quan tâm với nhau và bản chất của các tương tác đó. Nó thể hiện phạm vi bằng cách hiển thị tất cả các hệ thống </w:t>
      </w:r>
      <w:r w:rsidR="000A6B38">
        <w:t xml:space="preserve">có </w:t>
      </w:r>
      <w:r>
        <w:t>kết nối với nhau (trực tiếp hoặc gián tiếp) và do đó có thể cần được sửa đổi để phù hợp với hệ thống mới của bạn]</w:t>
      </w:r>
    </w:p>
    <w:p w:rsidR="0080761B" w:rsidP="0080761B" w:rsidRDefault="0080761B" w14:paraId="2B72C8EF" w14:textId="629902F6">
      <w:pPr>
        <w:ind w:left="0"/>
      </w:pPr>
      <w:r>
        <w:t>&lt;&lt;</w:t>
      </w:r>
      <w:r w:rsidR="00AC540A">
        <w:t>Mẫu: Hệ thống Đặt hàng Nhà ăn là một hệ thống phần mềm mới có thể</w:t>
      </w:r>
      <w:r w:rsidR="00891521">
        <w:t xml:space="preserve"> </w:t>
      </w:r>
      <w:r w:rsidR="00AC540A">
        <w:t>thay thế các quy trình thủ công và điện thoại hiện tại để đặt hàng và chọn bữa ăn trong nhà ăn.</w:t>
      </w:r>
      <w:r w:rsidR="01AB7006">
        <w:t xml:space="preserve"> Với mục tiêu tự động hóa trong quy trình quản lý nhà hàng giúp người quản lý dễ dàng</w:t>
      </w:r>
      <w:r w:rsidR="58E6162B">
        <w:t xml:space="preserve">. </w:t>
      </w:r>
      <w:r w:rsidR="00AC540A">
        <w:t>Hệ thống dự kiến sẽ phát triển qua một số bản phát hành, cuối cùng sẽ kết nối với dịch vụ đặt hàng qua Internet cho một số nhà hàng địa phương và kết nối với các dịch vụ ủy quyền thẻ tín dụng và thẻ ghi nợ.</w:t>
      </w:r>
    </w:p>
    <w:p w:rsidR="00001536" w:rsidP="00001536" w:rsidRDefault="00001536" w14:paraId="72C5F895" w14:textId="77777777">
      <w:pPr>
        <w:pStyle w:val="Heading2"/>
      </w:pPr>
      <w:bookmarkStart w:name="_Toc195303130" w:id="18"/>
      <w:r>
        <w:t>2.2 Đặc trưng của sản phẩm</w:t>
      </w:r>
      <w:bookmarkEnd w:id="18"/>
    </w:p>
    <w:p w:rsidR="070A135F" w:rsidP="21EB3745" w:rsidRDefault="4F4AD333" w14:paraId="3D3E6F11" w14:textId="35C520D5">
      <w:pPr>
        <w:ind w:left="0"/>
      </w:pPr>
      <w:r>
        <w:t>Tóm tắt các tính năng chính mà sản phẩm chứa hoặc các chức năng quan trọng mà sản phẩm thực hiện hoặc cho phép người dùng thực hiện. Chi tiết sẽ được cung cấp trong Phần 3, vì vậy chỉ cần tóm tắt c</w:t>
      </w:r>
      <w:r w:rsidR="4EDFE6DF">
        <w:t>ác tính năng chính</w:t>
      </w:r>
      <w:r>
        <w:t xml:space="preserve"> ở đây. </w:t>
      </w:r>
      <w:r w:rsidR="3CDB4E3E">
        <w:t>Mô tả ngắn gọn</w:t>
      </w:r>
      <w:r>
        <w:t xml:space="preserve"> các chức năng để bất kỳ người đọc nào của SRS cũng có thể hiểu được. </w:t>
      </w:r>
    </w:p>
    <w:p w:rsidR="070A135F" w:rsidP="21EB3745" w:rsidRDefault="070A135F" w14:paraId="6104C260" w14:textId="62482981">
      <w:pPr>
        <w:ind w:left="0"/>
      </w:pPr>
      <w:r w:rsidRPr="21EB3745">
        <w:t>Dưới đây là đề xuất bảng mẫu cho phần "Đặc trưng của sản phẩm" để làm rõ các tính năng chính của hệ thống:</w:t>
      </w:r>
    </w:p>
    <w:p w:rsidR="070A135F" w:rsidP="3B005605" w:rsidRDefault="070A135F" w14:paraId="5674A1FD" w14:textId="6EC7F506">
      <w:pPr>
        <w:ind w:left="0"/>
      </w:pPr>
      <w:r w:rsidRPr="21EB3745">
        <w:t xml:space="preserve">Bảng Mẫu: </w:t>
      </w:r>
      <w:r w:rsidRPr="21EB3745" w:rsidR="26238EE0">
        <w:t>Các tính năng chính của sản phẩm (Ví dụ với hệ thống bán hàng)</w:t>
      </w:r>
    </w:p>
    <w:tbl>
      <w:tblPr>
        <w:tblW w:w="0" w:type="auto"/>
        <w:tblLayout w:type="fixed"/>
        <w:tblLook w:val="04A0" w:firstRow="1" w:lastRow="0" w:firstColumn="1" w:lastColumn="0" w:noHBand="0" w:noVBand="1"/>
      </w:tblPr>
      <w:tblGrid>
        <w:gridCol w:w="334"/>
        <w:gridCol w:w="1635"/>
        <w:gridCol w:w="3989"/>
        <w:gridCol w:w="1389"/>
        <w:gridCol w:w="1062"/>
        <w:gridCol w:w="1220"/>
      </w:tblGrid>
      <w:tr w:rsidR="3B005605" w:rsidTr="21EB3745" w14:paraId="3463E0EE" w14:textId="77777777">
        <w:trPr>
          <w:trHeight w:val="300"/>
        </w:trPr>
        <w:tc>
          <w:tcPr>
            <w:tcW w:w="1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14D2E510" w14:textId="05491629">
            <w:pPr>
              <w:ind w:left="0"/>
            </w:pPr>
            <w:r>
              <w:t>#</w:t>
            </w:r>
          </w:p>
        </w:tc>
        <w:tc>
          <w:tcPr>
            <w:tcW w:w="163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D2BEF71" w14:textId="73EEEB65">
            <w:pPr>
              <w:ind w:left="0"/>
            </w:pPr>
            <w:r>
              <w:t>Nhóm Tính Năng</w:t>
            </w:r>
          </w:p>
        </w:tc>
        <w:tc>
          <w:tcPr>
            <w:tcW w:w="39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FD76064" w14:textId="5B7B559C">
            <w:pPr>
              <w:ind w:left="0"/>
            </w:pPr>
            <w:r>
              <w:t>Mô Tả Ngắn</w:t>
            </w:r>
          </w:p>
        </w:tc>
        <w:tc>
          <w:tcPr>
            <w:tcW w:w="13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2E3DB87" w14:textId="36A03AE7">
            <w:pPr>
              <w:ind w:left="0"/>
            </w:pPr>
            <w:r>
              <w:t>Tác Nhân Chính</w:t>
            </w:r>
          </w:p>
        </w:tc>
        <w:tc>
          <w:tcPr>
            <w:tcW w:w="106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F09528A" w14:textId="3D625869">
            <w:pPr>
              <w:ind w:left="0"/>
            </w:pPr>
            <w:r>
              <w:t>Mức Độ Ưu Tiên</w:t>
            </w:r>
          </w:p>
        </w:tc>
        <w:tc>
          <w:tcPr>
            <w:tcW w:w="12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D3F83C0" w14:textId="4E91DBC7">
            <w:pPr>
              <w:ind w:left="0"/>
            </w:pPr>
            <w:r>
              <w:t>Phiên Bản Dự Kiến</w:t>
            </w:r>
          </w:p>
        </w:tc>
      </w:tr>
      <w:tr w:rsidR="3B005605" w:rsidTr="21EB3745" w14:paraId="2A1D43E5" w14:textId="77777777">
        <w:trPr>
          <w:trHeight w:val="300"/>
        </w:trPr>
        <w:tc>
          <w:tcPr>
            <w:tcW w:w="1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9A04A29" w14:textId="31292533">
            <w:pPr>
              <w:ind w:left="0"/>
            </w:pPr>
            <w:r>
              <w:t>1</w:t>
            </w:r>
          </w:p>
        </w:tc>
        <w:tc>
          <w:tcPr>
            <w:tcW w:w="163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A3E543B" w14:textId="4D7E7EB9">
            <w:pPr>
              <w:ind w:left="0"/>
            </w:pPr>
            <w:r>
              <w:t>Quản lý người dùng</w:t>
            </w:r>
          </w:p>
        </w:tc>
        <w:tc>
          <w:tcPr>
            <w:tcW w:w="39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6C9CE0D" w14:textId="124E7B0E">
            <w:pPr>
              <w:ind w:left="0"/>
            </w:pPr>
            <w:r>
              <w:t>Cho phép đăng ký, đăng nhập, phân quyền và quản lý thông tin người dùng</w:t>
            </w:r>
          </w:p>
        </w:tc>
        <w:tc>
          <w:tcPr>
            <w:tcW w:w="13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2FBBBB7" w14:textId="71FC6E92">
            <w:pPr>
              <w:ind w:left="0"/>
            </w:pPr>
            <w:r>
              <w:t>Quản trị viên</w:t>
            </w:r>
          </w:p>
        </w:tc>
        <w:tc>
          <w:tcPr>
            <w:tcW w:w="106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0E354E0" w14:textId="1C7EF62F">
            <w:pPr>
              <w:ind w:left="0"/>
            </w:pPr>
            <w:r>
              <w:t>Cao</w:t>
            </w:r>
          </w:p>
        </w:tc>
        <w:tc>
          <w:tcPr>
            <w:tcW w:w="12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084BEE7" w14:textId="42BA0015">
            <w:pPr>
              <w:ind w:left="0"/>
            </w:pPr>
            <w:r>
              <w:t>1.0</w:t>
            </w:r>
          </w:p>
        </w:tc>
      </w:tr>
      <w:tr w:rsidR="3B005605" w:rsidTr="21EB3745" w14:paraId="2DBD6568" w14:textId="77777777">
        <w:trPr>
          <w:trHeight w:val="300"/>
        </w:trPr>
        <w:tc>
          <w:tcPr>
            <w:tcW w:w="1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90FB040" w14:textId="753B89C9">
            <w:pPr>
              <w:ind w:left="0"/>
            </w:pPr>
            <w:r>
              <w:t>2</w:t>
            </w:r>
          </w:p>
        </w:tc>
        <w:tc>
          <w:tcPr>
            <w:tcW w:w="163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EC05CF6" w14:textId="7FA568B5">
            <w:pPr>
              <w:ind w:left="0"/>
            </w:pPr>
            <w:r>
              <w:t>Quản lý đơn hàng</w:t>
            </w:r>
          </w:p>
        </w:tc>
        <w:tc>
          <w:tcPr>
            <w:tcW w:w="39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615385A" w14:textId="5210EDE5">
            <w:pPr>
              <w:ind w:left="0"/>
            </w:pPr>
            <w:r>
              <w:t>Hỗ trợ tạo, xem, cập nhật trạng thái và hủy đơn hàng</w:t>
            </w:r>
          </w:p>
        </w:tc>
        <w:tc>
          <w:tcPr>
            <w:tcW w:w="13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85ADE49" w14:textId="4B8F5D07">
            <w:pPr>
              <w:ind w:left="0"/>
            </w:pPr>
            <w:r>
              <w:t>Nhân viên, Khách hàng</w:t>
            </w:r>
          </w:p>
        </w:tc>
        <w:tc>
          <w:tcPr>
            <w:tcW w:w="106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B2DDECB" w14:textId="5100353C">
            <w:pPr>
              <w:ind w:left="0"/>
            </w:pPr>
            <w:r>
              <w:t>Cao</w:t>
            </w:r>
          </w:p>
        </w:tc>
        <w:tc>
          <w:tcPr>
            <w:tcW w:w="12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3B80CF7" w14:textId="4FEE4E36">
            <w:pPr>
              <w:ind w:left="0"/>
            </w:pPr>
            <w:r>
              <w:t>1.0</w:t>
            </w:r>
          </w:p>
        </w:tc>
      </w:tr>
      <w:tr w:rsidR="3B005605" w:rsidTr="21EB3745" w14:paraId="046B3008" w14:textId="77777777">
        <w:trPr>
          <w:trHeight w:val="300"/>
        </w:trPr>
        <w:tc>
          <w:tcPr>
            <w:tcW w:w="1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7C3DAD4" w14:textId="4EBF6D55">
            <w:pPr>
              <w:ind w:left="0"/>
            </w:pPr>
            <w:r>
              <w:t>3</w:t>
            </w:r>
          </w:p>
        </w:tc>
        <w:tc>
          <w:tcPr>
            <w:tcW w:w="163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E9332CB" w14:textId="251D4FFE">
            <w:pPr>
              <w:ind w:left="0"/>
            </w:pPr>
            <w:r>
              <w:t>Báo cáo thống kê</w:t>
            </w:r>
          </w:p>
        </w:tc>
        <w:tc>
          <w:tcPr>
            <w:tcW w:w="39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731AB91" w14:textId="2592A8B1">
            <w:pPr>
              <w:ind w:left="0"/>
            </w:pPr>
            <w:r>
              <w:t>Cung cấp các báo cáo doanh thu, sản phẩm bán chạy theo nhiều tiêu chí</w:t>
            </w:r>
          </w:p>
        </w:tc>
        <w:tc>
          <w:tcPr>
            <w:tcW w:w="13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E507D5F" w14:textId="2DAA8050">
            <w:pPr>
              <w:ind w:left="0"/>
            </w:pPr>
            <w:r>
              <w:t>Quản lý</w:t>
            </w:r>
          </w:p>
        </w:tc>
        <w:tc>
          <w:tcPr>
            <w:tcW w:w="106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8960F93" w14:textId="788BA031">
            <w:pPr>
              <w:ind w:left="0"/>
            </w:pPr>
            <w:r>
              <w:t>Trung bình</w:t>
            </w:r>
          </w:p>
        </w:tc>
        <w:tc>
          <w:tcPr>
            <w:tcW w:w="12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C51B48C" w14:textId="3F7D84A5">
            <w:pPr>
              <w:ind w:left="0"/>
            </w:pPr>
            <w:r>
              <w:t>1.1</w:t>
            </w:r>
          </w:p>
        </w:tc>
      </w:tr>
      <w:tr w:rsidR="3B005605" w:rsidTr="21EB3745" w14:paraId="2A40D907" w14:textId="77777777">
        <w:trPr>
          <w:trHeight w:val="300"/>
        </w:trPr>
        <w:tc>
          <w:tcPr>
            <w:tcW w:w="1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0754895" w14:textId="10D78681">
            <w:pPr>
              <w:ind w:left="0"/>
            </w:pPr>
            <w:r>
              <w:t>4</w:t>
            </w:r>
          </w:p>
        </w:tc>
        <w:tc>
          <w:tcPr>
            <w:tcW w:w="163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21EB3745" w:rsidRDefault="0711447B" w14:paraId="00D0B560" w14:textId="4C7BFC7E">
            <w:pPr>
              <w:spacing w:line="259" w:lineRule="auto"/>
              <w:ind w:left="0"/>
            </w:pPr>
            <w:r>
              <w:t>Thanh toán đơn hàng</w:t>
            </w:r>
          </w:p>
        </w:tc>
        <w:tc>
          <w:tcPr>
            <w:tcW w:w="39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08AD7F29" w14:paraId="097D7706" w14:textId="53D5ACEE">
            <w:pPr>
              <w:ind w:left="0"/>
            </w:pPr>
            <w:r>
              <w:t>Hỗ trợ nhi</w:t>
            </w:r>
            <w:r w:rsidR="048BC5EC">
              <w:t>ều hình thức thanh toán như: COD, online, Bank</w:t>
            </w:r>
          </w:p>
        </w:tc>
        <w:tc>
          <w:tcPr>
            <w:tcW w:w="13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EAE0E17" w14:textId="642C1F29">
            <w:pPr>
              <w:ind w:left="0"/>
            </w:pPr>
            <w:r>
              <w:t>Khách hàng</w:t>
            </w:r>
          </w:p>
        </w:tc>
        <w:tc>
          <w:tcPr>
            <w:tcW w:w="106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126D1A5" w14:textId="72C62610">
            <w:pPr>
              <w:ind w:left="0"/>
            </w:pPr>
            <w:r>
              <w:t>Cao</w:t>
            </w:r>
          </w:p>
        </w:tc>
        <w:tc>
          <w:tcPr>
            <w:tcW w:w="12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2E2B63F" w14:textId="79BE9471">
            <w:pPr>
              <w:ind w:left="0"/>
            </w:pPr>
            <w:r>
              <w:t>1.0</w:t>
            </w:r>
          </w:p>
        </w:tc>
      </w:tr>
      <w:tr w:rsidR="3B005605" w:rsidTr="21EB3745" w14:paraId="22734F19" w14:textId="77777777">
        <w:trPr>
          <w:trHeight w:val="300"/>
        </w:trPr>
        <w:tc>
          <w:tcPr>
            <w:tcW w:w="1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B3FC248" w14:textId="4F91CBA2">
            <w:pPr>
              <w:ind w:left="0"/>
            </w:pPr>
            <w:r>
              <w:t>5</w:t>
            </w:r>
          </w:p>
        </w:tc>
        <w:tc>
          <w:tcPr>
            <w:tcW w:w="163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33F2420" w14:textId="128E4336">
            <w:pPr>
              <w:ind w:left="0"/>
            </w:pPr>
            <w:r>
              <w:t>Quản lý kho</w:t>
            </w:r>
          </w:p>
        </w:tc>
        <w:tc>
          <w:tcPr>
            <w:tcW w:w="39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4651D55" w14:textId="25E0FFB4">
            <w:pPr>
              <w:ind w:left="0"/>
            </w:pPr>
            <w:r>
              <w:t>Theo dõi tồn kho, cảnh báo hết hàng, nhập/xuất kho</w:t>
            </w:r>
          </w:p>
        </w:tc>
        <w:tc>
          <w:tcPr>
            <w:tcW w:w="13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6B0871C" w14:textId="7C0E3A7C">
            <w:pPr>
              <w:ind w:left="0"/>
            </w:pPr>
            <w:r>
              <w:t>Nhân viên kho</w:t>
            </w:r>
          </w:p>
        </w:tc>
        <w:tc>
          <w:tcPr>
            <w:tcW w:w="106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A324950" w14:textId="08DF65A7">
            <w:pPr>
              <w:ind w:left="0"/>
            </w:pPr>
            <w:r>
              <w:t>Cao</w:t>
            </w:r>
          </w:p>
        </w:tc>
        <w:tc>
          <w:tcPr>
            <w:tcW w:w="12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612CE89" w14:textId="6B784945">
            <w:pPr>
              <w:ind w:left="0"/>
            </w:pPr>
            <w:r>
              <w:t>1.0</w:t>
            </w:r>
          </w:p>
        </w:tc>
      </w:tr>
      <w:tr w:rsidR="3B005605" w:rsidTr="21EB3745" w14:paraId="62DD51D6" w14:textId="77777777">
        <w:trPr>
          <w:trHeight w:val="300"/>
        </w:trPr>
        <w:tc>
          <w:tcPr>
            <w:tcW w:w="11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4348C047" w14:textId="6512B0AD">
            <w:pPr>
              <w:ind w:left="0"/>
            </w:pPr>
            <w:r>
              <w:t>...</w:t>
            </w:r>
          </w:p>
        </w:tc>
        <w:tc>
          <w:tcPr>
            <w:tcW w:w="163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629D86B" w14:textId="784711EA">
            <w:pPr>
              <w:ind w:left="0"/>
            </w:pPr>
            <w:r>
              <w:t>...</w:t>
            </w:r>
          </w:p>
        </w:tc>
        <w:tc>
          <w:tcPr>
            <w:tcW w:w="39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23F6B71" w14:textId="648672A9">
            <w:pPr>
              <w:ind w:left="0"/>
            </w:pPr>
            <w:r>
              <w:t>...</w:t>
            </w:r>
          </w:p>
        </w:tc>
        <w:tc>
          <w:tcPr>
            <w:tcW w:w="138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1AD7505" w14:textId="7FB7493B">
            <w:pPr>
              <w:ind w:left="0"/>
            </w:pPr>
            <w:r>
              <w:t>...</w:t>
            </w:r>
          </w:p>
        </w:tc>
        <w:tc>
          <w:tcPr>
            <w:tcW w:w="106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DA95327" w14:textId="39966D8F">
            <w:pPr>
              <w:ind w:left="0"/>
            </w:pPr>
            <w:r>
              <w:t>...</w:t>
            </w:r>
          </w:p>
        </w:tc>
        <w:tc>
          <w:tcPr>
            <w:tcW w:w="12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7D5A748" w14:textId="131D0C2B">
            <w:pPr>
              <w:ind w:left="0"/>
            </w:pPr>
            <w:r>
              <w:t>...</w:t>
            </w:r>
          </w:p>
        </w:tc>
      </w:tr>
    </w:tbl>
    <w:p w:rsidR="070A135F" w:rsidP="3B005605" w:rsidRDefault="070A135F" w14:paraId="48477A05" w14:textId="7B82D17B">
      <w:pPr>
        <w:ind w:left="0"/>
      </w:pPr>
      <w:r w:rsidRPr="3B005605">
        <w:t>Hướng Dẫn Sử Dụng Bảng:</w:t>
      </w:r>
    </w:p>
    <w:p w:rsidR="070A135F" w:rsidP="3B005605" w:rsidRDefault="0BFCC101" w14:paraId="29DDC33A" w14:textId="1376DC2F">
      <w:pPr>
        <w:ind w:left="0"/>
      </w:pPr>
      <w:r w:rsidRPr="21EB3745">
        <w:t xml:space="preserve">- </w:t>
      </w:r>
      <w:r w:rsidRPr="21EB3745" w:rsidR="070A135F">
        <w:t>Nhóm Tính Năng: Đặt tên nhóm tính năng chính (dùng động từ + danh từ)</w:t>
      </w:r>
    </w:p>
    <w:p w:rsidR="070A135F" w:rsidP="3B005605" w:rsidRDefault="48CE7C79" w14:paraId="312CFE56" w14:textId="71C99378">
      <w:pPr>
        <w:ind w:left="0"/>
      </w:pPr>
      <w:r w:rsidRPr="21EB3745">
        <w:t xml:space="preserve">- </w:t>
      </w:r>
      <w:r w:rsidRPr="21EB3745" w:rsidR="070A135F">
        <w:t>Mô Tả Ngắn: Mô tả ngắn gọn (1-2 câu) về chức năng</w:t>
      </w:r>
    </w:p>
    <w:p w:rsidR="070A135F" w:rsidP="3B005605" w:rsidRDefault="40676B0A" w14:paraId="77765ECC" w14:textId="20A41E82">
      <w:pPr>
        <w:ind w:left="0"/>
      </w:pPr>
      <w:r w:rsidRPr="21EB3745">
        <w:t xml:space="preserve">- </w:t>
      </w:r>
      <w:r w:rsidRPr="21EB3745" w:rsidR="070A135F">
        <w:t>Tác Nhân Chính: Ai sẽ sử dụng chức năng này thường xuyên</w:t>
      </w:r>
    </w:p>
    <w:p w:rsidR="070A135F" w:rsidP="3B005605" w:rsidRDefault="3D0F6F2C" w14:paraId="74E47465" w14:textId="45815D82">
      <w:pPr>
        <w:ind w:left="0"/>
      </w:pPr>
      <w:r w:rsidRPr="21EB3745">
        <w:t xml:space="preserve">- </w:t>
      </w:r>
      <w:r w:rsidRPr="21EB3745" w:rsidR="070A135F">
        <w:t>Mức Độ Ưu Tiên:</w:t>
      </w:r>
    </w:p>
    <w:p w:rsidR="070A135F" w:rsidP="21EB3745" w:rsidRDefault="08A3C501" w14:paraId="569BDA70" w14:textId="5C14B34C">
      <w:pPr>
        <w:ind w:left="0" w:firstLine="720"/>
      </w:pPr>
      <w:r w:rsidRPr="21EB3745">
        <w:t xml:space="preserve">+ </w:t>
      </w:r>
      <w:r w:rsidRPr="21EB3745" w:rsidR="070A135F">
        <w:t>Cao: Bắt buộc phải có ngay từ đầu</w:t>
      </w:r>
    </w:p>
    <w:p w:rsidR="070A135F" w:rsidP="21EB3745" w:rsidRDefault="0825D8E2" w14:paraId="4D2A3F25" w14:textId="5CFA568E">
      <w:pPr>
        <w:ind w:left="0" w:firstLine="720"/>
      </w:pPr>
      <w:r w:rsidRPr="21EB3745">
        <w:t xml:space="preserve">+ </w:t>
      </w:r>
      <w:r w:rsidRPr="21EB3745" w:rsidR="070A135F">
        <w:t>Trung bình: Có thể phát triển sau</w:t>
      </w:r>
    </w:p>
    <w:p w:rsidR="070A135F" w:rsidP="21EB3745" w:rsidRDefault="01287624" w14:paraId="5B2FC0DE" w14:textId="77790E21">
      <w:pPr>
        <w:ind w:left="0" w:firstLine="720"/>
      </w:pPr>
      <w:r w:rsidRPr="21EB3745">
        <w:t xml:space="preserve">+ </w:t>
      </w:r>
      <w:r w:rsidRPr="21EB3745" w:rsidR="070A135F">
        <w:t>Thấp: Tính năng nâng cao</w:t>
      </w:r>
    </w:p>
    <w:p w:rsidR="070A135F" w:rsidP="21EB3745" w:rsidRDefault="21874838" w14:paraId="5705BE42" w14:textId="0F2DA306">
      <w:pPr>
        <w:ind w:left="0" w:firstLine="720"/>
      </w:pPr>
      <w:r w:rsidRPr="21EB3745">
        <w:t xml:space="preserve">+ </w:t>
      </w:r>
      <w:r w:rsidRPr="21EB3745" w:rsidR="070A135F">
        <w:t>Phiên Bản Dự Kiến: Kế hoạch triển khai theo phiên bản</w:t>
      </w:r>
    </w:p>
    <w:p w:rsidR="070A135F" w:rsidP="21EB3745" w:rsidRDefault="5F16761E" w14:paraId="2EF8994A" w14:textId="24030385">
      <w:pPr>
        <w:ind w:left="0" w:firstLine="720"/>
      </w:pPr>
      <w:r w:rsidRPr="21EB3745">
        <w:t xml:space="preserve">Các bạn cũng có </w:t>
      </w:r>
      <w:r w:rsidRPr="21EB3745" w:rsidR="070A135F">
        <w:t>thể thay thế phần</w:t>
      </w:r>
      <w:r w:rsidRPr="21EB3745" w:rsidR="3F4F59FE">
        <w:t xml:space="preserve"> mô tả đặc trưng sản phẩm</w:t>
      </w:r>
      <w:r w:rsidRPr="21EB3745" w:rsidR="070A135F">
        <w:t xml:space="preserve"> bằng ma trận </w:t>
      </w:r>
      <w:r w:rsidRPr="21EB3745" w:rsidR="5421CD77">
        <w:t xml:space="preserve">phân quyền chức năng </w:t>
      </w:r>
      <w:r w:rsidRPr="21EB3745" w:rsidR="070A135F">
        <w:t>để thể hiện rõ ràng</w:t>
      </w:r>
      <w:r w:rsidRPr="21EB3745" w:rsidR="6FE052BF">
        <w:t xml:space="preserve"> về quyền của người dùng</w:t>
      </w:r>
      <w:r w:rsidRPr="21EB3745" w:rsidR="070A135F">
        <w:t xml:space="preserve"> và hệ thống hơn. </w:t>
      </w:r>
      <w:r w:rsidRPr="21EB3745" w:rsidR="31547D11">
        <w:t xml:space="preserve">Chúng ta có 3 dạng ma trận: </w:t>
      </w:r>
    </w:p>
    <w:p w:rsidR="070A135F" w:rsidP="21EB3745" w:rsidRDefault="31547D11" w14:paraId="1AC4ADF9" w14:textId="2190DBFC">
      <w:pPr>
        <w:ind w:left="0" w:firstLine="720"/>
      </w:pPr>
      <w:r w:rsidRPr="21EB3745">
        <w:t>- Ma trận tính năng theo nhóm người dùng</w:t>
      </w:r>
    </w:p>
    <w:p w:rsidR="070A135F" w:rsidP="21EB3745" w:rsidRDefault="31547D11" w14:paraId="12B75EE4" w14:textId="44515B87">
      <w:pPr>
        <w:ind w:left="0" w:firstLine="720"/>
      </w:pPr>
      <w:r w:rsidRPr="21EB3745">
        <w:t>- Ma trận tính năng theo phiên bản</w:t>
      </w:r>
    </w:p>
    <w:p w:rsidR="070A135F" w:rsidP="21EB3745" w:rsidRDefault="31547D11" w14:paraId="24DD7783" w14:textId="02F3D857">
      <w:pPr>
        <w:ind w:left="0" w:firstLine="720"/>
      </w:pPr>
      <w:r w:rsidRPr="21EB3745">
        <w:t>- Ma trận ưu tiên tính năng</w:t>
      </w:r>
    </w:p>
    <w:p w:rsidR="070A135F" w:rsidP="21EB3745" w:rsidRDefault="070A135F" w14:paraId="3A55A58B" w14:textId="0D16E859">
      <w:pPr>
        <w:ind w:left="0" w:firstLine="720"/>
      </w:pPr>
      <w:r w:rsidRPr="21EB3745">
        <w:t xml:space="preserve">Dưới đây là </w:t>
      </w:r>
      <w:r w:rsidRPr="21EB3745" w:rsidR="7FB3CB2F">
        <w:t xml:space="preserve">ví dụ </w:t>
      </w:r>
      <w:r w:rsidRPr="21EB3745" w:rsidR="490D6C21">
        <w:t>mô tả</w:t>
      </w:r>
      <w:r w:rsidRPr="21EB3745">
        <w:t xml:space="preserve"> chi tiết</w:t>
      </w:r>
      <w:r w:rsidRPr="21EB3745" w:rsidR="6DFED878">
        <w:t xml:space="preserve"> về </w:t>
      </w:r>
      <w:r w:rsidRPr="21EB3745">
        <w:t xml:space="preserve">Ma Trận Tính Năng Sản </w:t>
      </w:r>
      <w:r w:rsidRPr="21EB3745" w:rsidR="622460FA">
        <w:t>phẩm</w:t>
      </w:r>
    </w:p>
    <w:p w:rsidR="070A135F" w:rsidP="3B005605" w:rsidRDefault="070A135F" w14:paraId="3ABDEF1C" w14:textId="39428565">
      <w:pPr>
        <w:ind w:left="0"/>
      </w:pPr>
      <w:r w:rsidRPr="3B005605">
        <w:t>1. Ma Trận Tính Năng Theo Nhóm Người Dùng</w:t>
      </w:r>
    </w:p>
    <w:tbl>
      <w:tblPr>
        <w:tblW w:w="0" w:type="auto"/>
        <w:tblLayout w:type="fixed"/>
        <w:tblLook w:val="04A0" w:firstRow="1" w:lastRow="0" w:firstColumn="1" w:lastColumn="0" w:noHBand="0" w:noVBand="1"/>
      </w:tblPr>
      <w:tblGrid>
        <w:gridCol w:w="2844"/>
        <w:gridCol w:w="1547"/>
        <w:gridCol w:w="1347"/>
        <w:gridCol w:w="1120"/>
        <w:gridCol w:w="2134"/>
      </w:tblGrid>
      <w:tr w:rsidR="3B005605" w:rsidTr="3B005605" w14:paraId="623FDF26" w14:textId="77777777">
        <w:trPr>
          <w:trHeight w:val="300"/>
        </w:trPr>
        <w:tc>
          <w:tcPr>
            <w:tcW w:w="2844"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61E41F49" w14:textId="3E16825D">
            <w:pPr>
              <w:ind w:left="0"/>
            </w:pPr>
            <w:r>
              <w:t>Tính Năng \ Người Dùng</w:t>
            </w:r>
          </w:p>
        </w:tc>
        <w:tc>
          <w:tcPr>
            <w:tcW w:w="15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5B0CE34" w14:textId="52618318">
            <w:pPr>
              <w:ind w:left="0"/>
            </w:pPr>
            <w:r>
              <w:t>Khách hàng</w:t>
            </w:r>
          </w:p>
        </w:tc>
        <w:tc>
          <w:tcPr>
            <w:tcW w:w="13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39B9C4C" w14:textId="19682AAB">
            <w:pPr>
              <w:ind w:left="0"/>
            </w:pPr>
            <w:r>
              <w:t>Nhân viên</w:t>
            </w:r>
          </w:p>
        </w:tc>
        <w:tc>
          <w:tcPr>
            <w:tcW w:w="11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52EDBFD" w14:textId="5A19F88C">
            <w:pPr>
              <w:ind w:left="0"/>
            </w:pPr>
            <w:r>
              <w:t>Quản lý</w:t>
            </w:r>
          </w:p>
        </w:tc>
        <w:tc>
          <w:tcPr>
            <w:tcW w:w="213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61B4686" w14:textId="0FD0A4BC">
            <w:pPr>
              <w:ind w:left="0"/>
            </w:pPr>
            <w:r>
              <w:t>Quản trị hệ thống</w:t>
            </w:r>
          </w:p>
        </w:tc>
      </w:tr>
      <w:tr w:rsidR="3B005605" w:rsidTr="3B005605" w14:paraId="0DA7E8AE" w14:textId="77777777">
        <w:trPr>
          <w:trHeight w:val="300"/>
        </w:trPr>
        <w:tc>
          <w:tcPr>
            <w:tcW w:w="2844"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43844F45" w14:textId="27C242BE">
            <w:pPr>
              <w:ind w:left="0"/>
            </w:pPr>
            <w:r>
              <w:t>Đăng ký/Đăng nhập</w:t>
            </w:r>
          </w:p>
        </w:tc>
        <w:tc>
          <w:tcPr>
            <w:tcW w:w="15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11172BD" w14:textId="3BC3E877">
            <w:pPr>
              <w:ind w:left="0"/>
            </w:pPr>
            <w:r>
              <w:t>✓</w:t>
            </w:r>
          </w:p>
        </w:tc>
        <w:tc>
          <w:tcPr>
            <w:tcW w:w="13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2BF8D6B" w14:textId="6F5CBF20">
            <w:pPr>
              <w:ind w:left="0"/>
            </w:pPr>
            <w:r>
              <w:t>✓</w:t>
            </w:r>
          </w:p>
        </w:tc>
        <w:tc>
          <w:tcPr>
            <w:tcW w:w="11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38E7AB1" w14:textId="7267778A">
            <w:pPr>
              <w:ind w:left="0"/>
            </w:pPr>
            <w:r>
              <w:t>✓</w:t>
            </w:r>
          </w:p>
        </w:tc>
        <w:tc>
          <w:tcPr>
            <w:tcW w:w="213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5DD6678" w14:textId="59AA3317">
            <w:pPr>
              <w:ind w:left="0"/>
            </w:pPr>
            <w:r>
              <w:t>✓</w:t>
            </w:r>
          </w:p>
        </w:tc>
      </w:tr>
      <w:tr w:rsidR="3B005605" w:rsidTr="3B005605" w14:paraId="2128EB9E" w14:textId="77777777">
        <w:trPr>
          <w:trHeight w:val="300"/>
        </w:trPr>
        <w:tc>
          <w:tcPr>
            <w:tcW w:w="2844"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FAC3F31" w14:textId="5AE2AABE">
            <w:pPr>
              <w:ind w:left="0"/>
            </w:pPr>
            <w:r>
              <w:t>Quản lý sản phẩm</w:t>
            </w:r>
          </w:p>
        </w:tc>
        <w:tc>
          <w:tcPr>
            <w:tcW w:w="15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9C0653C" w14:textId="01E3128E">
            <w:pPr>
              <w:ind w:left="0"/>
            </w:pPr>
            <w:r>
              <w:t>✗</w:t>
            </w:r>
          </w:p>
        </w:tc>
        <w:tc>
          <w:tcPr>
            <w:tcW w:w="13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72BA625" w14:textId="16028634">
            <w:pPr>
              <w:ind w:left="0"/>
            </w:pPr>
            <w:r>
              <w:t>✓</w:t>
            </w:r>
          </w:p>
        </w:tc>
        <w:tc>
          <w:tcPr>
            <w:tcW w:w="11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1B4C817" w14:textId="435726E4">
            <w:pPr>
              <w:ind w:left="0"/>
            </w:pPr>
            <w:r>
              <w:t>✓</w:t>
            </w:r>
          </w:p>
        </w:tc>
        <w:tc>
          <w:tcPr>
            <w:tcW w:w="213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936F676" w14:textId="68E1BDC3">
            <w:pPr>
              <w:ind w:left="0"/>
            </w:pPr>
            <w:r>
              <w:t>✓</w:t>
            </w:r>
          </w:p>
        </w:tc>
      </w:tr>
      <w:tr w:rsidR="3B005605" w:rsidTr="3B005605" w14:paraId="00CD4359" w14:textId="77777777">
        <w:trPr>
          <w:trHeight w:val="300"/>
        </w:trPr>
        <w:tc>
          <w:tcPr>
            <w:tcW w:w="2844"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25EAB95" w14:textId="4353A482">
            <w:pPr>
              <w:ind w:left="0"/>
            </w:pPr>
            <w:r>
              <w:t>Tạo đơn hàng</w:t>
            </w:r>
          </w:p>
        </w:tc>
        <w:tc>
          <w:tcPr>
            <w:tcW w:w="15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03D2050" w14:textId="72CAFAB2">
            <w:pPr>
              <w:ind w:left="0"/>
            </w:pPr>
            <w:r>
              <w:t>✓</w:t>
            </w:r>
          </w:p>
        </w:tc>
        <w:tc>
          <w:tcPr>
            <w:tcW w:w="13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5D27CF3" w14:textId="3E082BE3">
            <w:pPr>
              <w:ind w:left="0"/>
            </w:pPr>
            <w:r>
              <w:t>✓</w:t>
            </w:r>
          </w:p>
        </w:tc>
        <w:tc>
          <w:tcPr>
            <w:tcW w:w="11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13605C0" w14:textId="1E7674E0">
            <w:pPr>
              <w:ind w:left="0"/>
            </w:pPr>
            <w:r>
              <w:t>✗</w:t>
            </w:r>
          </w:p>
        </w:tc>
        <w:tc>
          <w:tcPr>
            <w:tcW w:w="213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E6D59A4" w14:textId="4181EA0D">
            <w:pPr>
              <w:ind w:left="0"/>
            </w:pPr>
            <w:r>
              <w:t>✗</w:t>
            </w:r>
          </w:p>
        </w:tc>
      </w:tr>
      <w:tr w:rsidR="3B005605" w:rsidTr="3B005605" w14:paraId="104C8064" w14:textId="77777777">
        <w:trPr>
          <w:trHeight w:val="300"/>
        </w:trPr>
        <w:tc>
          <w:tcPr>
            <w:tcW w:w="2844"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1BEAD48" w14:textId="465A67D7">
            <w:pPr>
              <w:ind w:left="0"/>
            </w:pPr>
            <w:r>
              <w:t>Xem báo cáo doanh thu</w:t>
            </w:r>
          </w:p>
        </w:tc>
        <w:tc>
          <w:tcPr>
            <w:tcW w:w="15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E68E8F3" w14:textId="0893FD9A">
            <w:pPr>
              <w:ind w:left="0"/>
            </w:pPr>
            <w:r>
              <w:t>✗</w:t>
            </w:r>
          </w:p>
        </w:tc>
        <w:tc>
          <w:tcPr>
            <w:tcW w:w="13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96E0087" w14:textId="54582633">
            <w:pPr>
              <w:ind w:left="0"/>
            </w:pPr>
            <w:r>
              <w:t>✗</w:t>
            </w:r>
          </w:p>
        </w:tc>
        <w:tc>
          <w:tcPr>
            <w:tcW w:w="11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90F216A" w14:textId="529FF461">
            <w:pPr>
              <w:ind w:left="0"/>
            </w:pPr>
            <w:r>
              <w:t>✓</w:t>
            </w:r>
          </w:p>
        </w:tc>
        <w:tc>
          <w:tcPr>
            <w:tcW w:w="213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D1AD0CF" w14:textId="6634CB9C">
            <w:pPr>
              <w:ind w:left="0"/>
            </w:pPr>
            <w:r>
              <w:t>✓</w:t>
            </w:r>
          </w:p>
        </w:tc>
      </w:tr>
      <w:tr w:rsidR="3B005605" w:rsidTr="3B005605" w14:paraId="74C8EAC8" w14:textId="77777777">
        <w:trPr>
          <w:trHeight w:val="300"/>
        </w:trPr>
        <w:tc>
          <w:tcPr>
            <w:tcW w:w="2844"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41B90D3" w14:textId="6CE55F80">
            <w:pPr>
              <w:ind w:left="0"/>
            </w:pPr>
            <w:r>
              <w:t>Cấu hình hệ thống</w:t>
            </w:r>
          </w:p>
        </w:tc>
        <w:tc>
          <w:tcPr>
            <w:tcW w:w="15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5D8C0A4" w14:textId="23047F1B">
            <w:pPr>
              <w:ind w:left="0"/>
            </w:pPr>
            <w:r>
              <w:t>✗</w:t>
            </w:r>
          </w:p>
        </w:tc>
        <w:tc>
          <w:tcPr>
            <w:tcW w:w="134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34336CE" w14:textId="310D5A43">
            <w:pPr>
              <w:ind w:left="0"/>
            </w:pPr>
            <w:r>
              <w:t>✗</w:t>
            </w:r>
          </w:p>
        </w:tc>
        <w:tc>
          <w:tcPr>
            <w:tcW w:w="112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DE5F95F" w14:textId="135C20BF">
            <w:pPr>
              <w:ind w:left="0"/>
            </w:pPr>
            <w:r>
              <w:t>✗</w:t>
            </w:r>
          </w:p>
        </w:tc>
        <w:tc>
          <w:tcPr>
            <w:tcW w:w="213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85338A0" w14:textId="0C26B8D8">
            <w:pPr>
              <w:ind w:left="0"/>
            </w:pPr>
            <w:r>
              <w:t>✓</w:t>
            </w:r>
          </w:p>
        </w:tc>
      </w:tr>
    </w:tbl>
    <w:p w:rsidR="070A135F" w:rsidP="3B005605" w:rsidRDefault="070A135F" w14:paraId="615A6E16" w14:textId="45E1DEB9">
      <w:pPr>
        <w:ind w:left="0"/>
      </w:pPr>
      <w:r w:rsidRPr="3B005605">
        <w:t>2. Ma Trận Tính Năng Theo Phiên Bản Phát Triển</w:t>
      </w:r>
    </w:p>
    <w:tbl>
      <w:tblPr>
        <w:tblW w:w="0" w:type="auto"/>
        <w:tblLayout w:type="fixed"/>
        <w:tblLook w:val="04A0" w:firstRow="1" w:lastRow="0" w:firstColumn="1" w:lastColumn="0" w:noHBand="0" w:noVBand="1"/>
      </w:tblPr>
      <w:tblGrid>
        <w:gridCol w:w="2190"/>
        <w:gridCol w:w="2385"/>
        <w:gridCol w:w="1371"/>
        <w:gridCol w:w="473"/>
        <w:gridCol w:w="473"/>
        <w:gridCol w:w="2056"/>
      </w:tblGrid>
      <w:tr w:rsidR="3B005605" w:rsidTr="3B005605" w14:paraId="4051EECA" w14:textId="77777777">
        <w:trPr>
          <w:trHeight w:val="300"/>
        </w:trPr>
        <w:tc>
          <w:tcPr>
            <w:tcW w:w="219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2B59493" w14:textId="7F62421A">
            <w:pPr>
              <w:ind w:left="0"/>
            </w:pPr>
            <w:r>
              <w:t>Tính Năng</w:t>
            </w:r>
          </w:p>
        </w:tc>
        <w:tc>
          <w:tcPr>
            <w:tcW w:w="238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E5056F6" w14:textId="2E77CD13">
            <w:pPr>
              <w:ind w:left="0"/>
            </w:pPr>
            <w:r>
              <w:t>Mô tả ngắn</w:t>
            </w:r>
          </w:p>
        </w:tc>
        <w:tc>
          <w:tcPr>
            <w:tcW w:w="137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C0BF90D" w14:textId="3CC5E22D">
            <w:pPr>
              <w:ind w:left="0"/>
            </w:pPr>
            <w:r>
              <w:t>V1.0 (MVP)</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7C8FD17" w14:textId="21211366">
            <w:pPr>
              <w:ind w:left="0"/>
            </w:pPr>
            <w:r>
              <w:t>V1.5</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0750BB1" w14:textId="256E82A2">
            <w:pPr>
              <w:ind w:left="0"/>
            </w:pPr>
            <w:r>
              <w:t>V2.0</w:t>
            </w:r>
          </w:p>
        </w:tc>
        <w:tc>
          <w:tcPr>
            <w:tcW w:w="205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894D196" w14:textId="4B3E91E0">
            <w:pPr>
              <w:ind w:left="0"/>
            </w:pPr>
            <w:r>
              <w:t>Ghi chú</w:t>
            </w:r>
          </w:p>
        </w:tc>
      </w:tr>
      <w:tr w:rsidR="3B005605" w:rsidTr="3B005605" w14:paraId="2DFD0951" w14:textId="77777777">
        <w:trPr>
          <w:trHeight w:val="300"/>
        </w:trPr>
        <w:tc>
          <w:tcPr>
            <w:tcW w:w="219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FF30F23" w14:textId="614C092A">
            <w:pPr>
              <w:ind w:left="0"/>
            </w:pPr>
            <w:r>
              <w:t>Thanh toán online</w:t>
            </w:r>
          </w:p>
        </w:tc>
        <w:tc>
          <w:tcPr>
            <w:tcW w:w="238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F40BD71" w14:textId="555E6AD8">
            <w:pPr>
              <w:ind w:left="0"/>
            </w:pPr>
            <w:r>
              <w:t>Hỗ trợ VNPay, Momo</w:t>
            </w:r>
          </w:p>
        </w:tc>
        <w:tc>
          <w:tcPr>
            <w:tcW w:w="137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0CA4969" w14:textId="1450B97A">
            <w:pPr>
              <w:ind w:left="0"/>
            </w:pPr>
            <w:r>
              <w:t>✓</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4113064" w14:textId="080FA58D">
            <w:pPr>
              <w:ind w:left="0"/>
            </w:pPr>
            <w:r>
              <w:t>-</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C2AA4C2" w14:textId="36682E08">
            <w:pPr>
              <w:ind w:left="0"/>
            </w:pPr>
            <w:r>
              <w:t>-</w:t>
            </w:r>
          </w:p>
        </w:tc>
        <w:tc>
          <w:tcPr>
            <w:tcW w:w="205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D0FF609" w14:textId="4B4C55C4">
            <w:pPr>
              <w:ind w:left="0"/>
            </w:pPr>
            <w:r>
              <w:t>Đã tích hợp</w:t>
            </w:r>
          </w:p>
        </w:tc>
      </w:tr>
      <w:tr w:rsidR="3B005605" w:rsidTr="3B005605" w14:paraId="434CF55E" w14:textId="77777777">
        <w:trPr>
          <w:trHeight w:val="300"/>
        </w:trPr>
        <w:tc>
          <w:tcPr>
            <w:tcW w:w="219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4B2BEB34" w14:textId="1C143178">
            <w:pPr>
              <w:ind w:left="0"/>
            </w:pPr>
            <w:r>
              <w:t>Push notification</w:t>
            </w:r>
          </w:p>
        </w:tc>
        <w:tc>
          <w:tcPr>
            <w:tcW w:w="238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669F9CE" w14:textId="54992426">
            <w:pPr>
              <w:ind w:left="0"/>
            </w:pPr>
            <w:r>
              <w:t>Thông báo trạng thái đơn hàng</w:t>
            </w:r>
          </w:p>
        </w:tc>
        <w:tc>
          <w:tcPr>
            <w:tcW w:w="137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8DBEBBB" w14:textId="2984410D">
            <w:pPr>
              <w:ind w:left="0"/>
            </w:pPr>
            <w:r>
              <w:t>✗</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B2C1686" w14:textId="7DC810A9">
            <w:pPr>
              <w:ind w:left="0"/>
            </w:pPr>
            <w:r>
              <w:t>✓</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D6F2ACB" w14:textId="294B86A9">
            <w:pPr>
              <w:ind w:left="0"/>
            </w:pPr>
            <w:r>
              <w:t>-</w:t>
            </w:r>
          </w:p>
        </w:tc>
        <w:tc>
          <w:tcPr>
            <w:tcW w:w="205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93C102C" w14:textId="26E267CE">
            <w:pPr>
              <w:ind w:left="0"/>
            </w:pPr>
            <w:r>
              <w:t>Đang phát triển</w:t>
            </w:r>
          </w:p>
        </w:tc>
      </w:tr>
      <w:tr w:rsidR="3B005605" w:rsidTr="3B005605" w14:paraId="4C4C9B46" w14:textId="77777777">
        <w:trPr>
          <w:trHeight w:val="300"/>
        </w:trPr>
        <w:tc>
          <w:tcPr>
            <w:tcW w:w="219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6AE304C3" w14:textId="29AAD8E7">
            <w:pPr>
              <w:ind w:left="0"/>
            </w:pPr>
            <w:r>
              <w:t>AI Recommend</w:t>
            </w:r>
          </w:p>
        </w:tc>
        <w:tc>
          <w:tcPr>
            <w:tcW w:w="238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66CE7E2" w14:textId="296E5D53">
            <w:pPr>
              <w:ind w:left="0"/>
            </w:pPr>
            <w:r>
              <w:t>Gợi ý sản phẩm</w:t>
            </w:r>
          </w:p>
        </w:tc>
        <w:tc>
          <w:tcPr>
            <w:tcW w:w="137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D56FBA7" w14:textId="3E7842ED">
            <w:pPr>
              <w:ind w:left="0"/>
            </w:pPr>
            <w:r>
              <w:t>✗</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1AE11C2" w14:textId="1C6B540A">
            <w:pPr>
              <w:ind w:left="0"/>
            </w:pPr>
            <w:r>
              <w:t>✗</w:t>
            </w:r>
          </w:p>
        </w:tc>
        <w:tc>
          <w:tcPr>
            <w:tcW w:w="4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FED8BD7" w14:textId="4FC0C73D">
            <w:pPr>
              <w:ind w:left="0"/>
            </w:pPr>
            <w:r>
              <w:t>✓</w:t>
            </w:r>
          </w:p>
        </w:tc>
        <w:tc>
          <w:tcPr>
            <w:tcW w:w="205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A0C099E" w14:textId="40FDC3F4">
            <w:pPr>
              <w:ind w:left="0"/>
            </w:pPr>
            <w:r>
              <w:t>Cần nghiên cứu thêm</w:t>
            </w:r>
          </w:p>
        </w:tc>
      </w:tr>
    </w:tbl>
    <w:p w:rsidR="070A135F" w:rsidP="3B005605" w:rsidRDefault="070A135F" w14:paraId="79B4AB7B" w14:textId="625AA3E4">
      <w:pPr>
        <w:ind w:left="0"/>
      </w:pPr>
      <w:r w:rsidRPr="3B005605">
        <w:t>3. Ma Trận Ưu Tiên Tính Năng (MoSCoW)</w:t>
      </w:r>
    </w:p>
    <w:tbl>
      <w:tblPr>
        <w:tblW w:w="0" w:type="auto"/>
        <w:tblLayout w:type="fixed"/>
        <w:tblLook w:val="04A0" w:firstRow="1" w:lastRow="0" w:firstColumn="1" w:lastColumn="0" w:noHBand="0" w:noVBand="1"/>
      </w:tblPr>
      <w:tblGrid>
        <w:gridCol w:w="2259"/>
        <w:gridCol w:w="1073"/>
        <w:gridCol w:w="1261"/>
        <w:gridCol w:w="1167"/>
        <w:gridCol w:w="1167"/>
        <w:gridCol w:w="1653"/>
      </w:tblGrid>
      <w:tr w:rsidR="3B005605" w:rsidTr="21EB3745" w14:paraId="73608746" w14:textId="77777777">
        <w:trPr>
          <w:trHeight w:val="300"/>
        </w:trPr>
        <w:tc>
          <w:tcPr>
            <w:tcW w:w="225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E536B9E" w14:textId="253D572C">
            <w:pPr>
              <w:ind w:left="0"/>
            </w:pPr>
            <w:r>
              <w:t>Tính Năng</w:t>
            </w:r>
          </w:p>
        </w:tc>
        <w:tc>
          <w:tcPr>
            <w:tcW w:w="10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4D97622" w14:textId="3479B180">
            <w:pPr>
              <w:ind w:left="0"/>
            </w:pPr>
            <w:r>
              <w:t>Must have</w:t>
            </w:r>
          </w:p>
        </w:tc>
        <w:tc>
          <w:tcPr>
            <w:tcW w:w="126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9435CBE" w14:textId="7655C5C4">
            <w:pPr>
              <w:ind w:left="0"/>
            </w:pPr>
            <w:r>
              <w:t>Should have</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664FB72" w14:textId="6C350E44">
            <w:pPr>
              <w:ind w:left="0"/>
            </w:pPr>
            <w:r>
              <w:t>Could have</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0C01467" w14:textId="7C679E04">
            <w:pPr>
              <w:ind w:left="0"/>
            </w:pPr>
            <w:r>
              <w:t>Won't have</w:t>
            </w:r>
          </w:p>
        </w:tc>
        <w:tc>
          <w:tcPr>
            <w:tcW w:w="165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E10644F" w14:textId="7304BBB7">
            <w:pPr>
              <w:ind w:left="0"/>
            </w:pPr>
            <w:r>
              <w:t>Lý do</w:t>
            </w:r>
          </w:p>
        </w:tc>
      </w:tr>
      <w:tr w:rsidR="3B005605" w:rsidTr="21EB3745" w14:paraId="31DA0342" w14:textId="77777777">
        <w:trPr>
          <w:trHeight w:val="300"/>
        </w:trPr>
        <w:tc>
          <w:tcPr>
            <w:tcW w:w="225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C0B561B" w14:textId="34815D0C">
            <w:pPr>
              <w:ind w:left="0"/>
            </w:pPr>
            <w:r>
              <w:t>Đăng nhập bằng MXH</w:t>
            </w:r>
          </w:p>
        </w:tc>
        <w:tc>
          <w:tcPr>
            <w:tcW w:w="10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25D4E29" w14:textId="7E5E2FED">
            <w:pPr>
              <w:ind w:left="0"/>
            </w:pPr>
            <w:r>
              <w:t>✓</w:t>
            </w:r>
          </w:p>
        </w:tc>
        <w:tc>
          <w:tcPr>
            <w:tcW w:w="126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E26ED6F" w14:textId="01F1A2D3">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152A513" w14:textId="5B4C5843">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FC570DF" w14:textId="646D824E">
            <w:pPr>
              <w:ind w:left="0"/>
            </w:pPr>
            <w:r>
              <w:t>-</w:t>
            </w:r>
          </w:p>
        </w:tc>
        <w:tc>
          <w:tcPr>
            <w:tcW w:w="165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972432D" w14:textId="0ADA0306">
            <w:pPr>
              <w:ind w:left="0"/>
            </w:pPr>
            <w:r>
              <w:t>Core feature</w:t>
            </w:r>
          </w:p>
        </w:tc>
      </w:tr>
      <w:tr w:rsidR="3B005605" w:rsidTr="21EB3745" w14:paraId="1CC5E0BD" w14:textId="77777777">
        <w:trPr>
          <w:trHeight w:val="300"/>
        </w:trPr>
        <w:tc>
          <w:tcPr>
            <w:tcW w:w="225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47C44D4F" w14:textId="50DF14C3">
            <w:pPr>
              <w:ind w:left="0"/>
            </w:pPr>
            <w:r>
              <w:t>Live chat support</w:t>
            </w:r>
          </w:p>
        </w:tc>
        <w:tc>
          <w:tcPr>
            <w:tcW w:w="10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6ABBE9E" w14:textId="5CF3EA4B">
            <w:pPr>
              <w:ind w:left="0"/>
            </w:pPr>
            <w:r>
              <w:t>-</w:t>
            </w:r>
          </w:p>
        </w:tc>
        <w:tc>
          <w:tcPr>
            <w:tcW w:w="126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959A9E1" w14:textId="445D5395">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AC7FB97" w14:textId="0A5E9196">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C5C19D3" w14:textId="68C42D26">
            <w:pPr>
              <w:ind w:left="0"/>
            </w:pPr>
            <w:r>
              <w:t>-</w:t>
            </w:r>
          </w:p>
        </w:tc>
        <w:tc>
          <w:tcPr>
            <w:tcW w:w="165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3FC07E9" w14:textId="618FF240">
            <w:pPr>
              <w:ind w:left="0"/>
            </w:pPr>
            <w:r>
              <w:t>Tăng trải nghiệm</w:t>
            </w:r>
          </w:p>
        </w:tc>
      </w:tr>
      <w:tr w:rsidR="3B005605" w:rsidTr="21EB3745" w14:paraId="6693BE97" w14:textId="77777777">
        <w:trPr>
          <w:trHeight w:val="300"/>
        </w:trPr>
        <w:tc>
          <w:tcPr>
            <w:tcW w:w="225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0B2604F" w14:textId="1A3357F8">
            <w:pPr>
              <w:ind w:left="0"/>
            </w:pPr>
            <w:r>
              <w:t>AR xem sản phẩm</w:t>
            </w:r>
          </w:p>
        </w:tc>
        <w:tc>
          <w:tcPr>
            <w:tcW w:w="10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1CFA85E" w14:textId="71D2DB48">
            <w:pPr>
              <w:ind w:left="0"/>
            </w:pPr>
            <w:r>
              <w:t>-</w:t>
            </w:r>
          </w:p>
        </w:tc>
        <w:tc>
          <w:tcPr>
            <w:tcW w:w="126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6D2ACA9" w14:textId="26AE58BA">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34D8842" w14:textId="44E55F31">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D49FDC3" w14:textId="0CB80521">
            <w:pPr>
              <w:ind w:left="0"/>
            </w:pPr>
            <w:r>
              <w:t>-</w:t>
            </w:r>
          </w:p>
        </w:tc>
        <w:tc>
          <w:tcPr>
            <w:tcW w:w="165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3FC7E05" w14:textId="17B25D0A">
            <w:pPr>
              <w:ind w:left="0"/>
            </w:pPr>
            <w:r>
              <w:t>Chi phí cao</w:t>
            </w:r>
          </w:p>
        </w:tc>
      </w:tr>
      <w:tr w:rsidR="3B005605" w:rsidTr="21EB3745" w14:paraId="3587DCA0" w14:textId="77777777">
        <w:trPr>
          <w:trHeight w:val="300"/>
        </w:trPr>
        <w:tc>
          <w:tcPr>
            <w:tcW w:w="225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1BDC4801" w14:textId="6A52F223">
            <w:pPr>
              <w:ind w:left="0"/>
            </w:pPr>
            <w:r>
              <w:t>Blockchain verification</w:t>
            </w:r>
          </w:p>
        </w:tc>
        <w:tc>
          <w:tcPr>
            <w:tcW w:w="107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C320956" w14:textId="0813C074">
            <w:pPr>
              <w:ind w:left="0"/>
            </w:pPr>
            <w:r>
              <w:t>-</w:t>
            </w:r>
          </w:p>
        </w:tc>
        <w:tc>
          <w:tcPr>
            <w:tcW w:w="1261"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4ED94B8" w14:textId="08DA43E2">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2EA9FE2" w14:textId="34850700">
            <w:pPr>
              <w:ind w:left="0"/>
            </w:pPr>
            <w:r>
              <w:t>-</w:t>
            </w:r>
          </w:p>
        </w:tc>
        <w:tc>
          <w:tcPr>
            <w:tcW w:w="116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2F203C4" w14:textId="0EE5E420">
            <w:pPr>
              <w:ind w:left="0"/>
            </w:pPr>
            <w:r>
              <w:t>✓</w:t>
            </w:r>
          </w:p>
        </w:tc>
        <w:tc>
          <w:tcPr>
            <w:tcW w:w="165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013AF50" w14:textId="668F63EF">
            <w:pPr>
              <w:ind w:left="0"/>
            </w:pPr>
            <w:r>
              <w:t>Không cần thiết</w:t>
            </w:r>
          </w:p>
        </w:tc>
      </w:tr>
    </w:tbl>
    <w:p w:rsidR="070A135F" w:rsidP="3B005605" w:rsidRDefault="070A135F" w14:paraId="7C3C914A" w14:textId="1BB38633">
      <w:pPr>
        <w:ind w:left="0"/>
      </w:pPr>
      <w:r w:rsidRPr="3B005605">
        <w:t>Giải thích ký hiệu:</w:t>
      </w:r>
    </w:p>
    <w:p w:rsidR="070A135F" w:rsidP="3B005605" w:rsidRDefault="070A135F" w14:paraId="667F8439" w14:textId="7D1AAD90">
      <w:pPr>
        <w:ind w:left="0"/>
      </w:pPr>
      <w:r w:rsidRPr="3B005605">
        <w:t>✓ - Có hỗ trợ</w:t>
      </w:r>
    </w:p>
    <w:p w:rsidR="070A135F" w:rsidP="3B005605" w:rsidRDefault="070A135F" w14:paraId="65001CF5" w14:textId="483C5DDF">
      <w:pPr>
        <w:ind w:left="0"/>
      </w:pPr>
      <w:r w:rsidRPr="3B005605">
        <w:t>✗ - Không hỗ trợ</w:t>
      </w:r>
    </w:p>
    <w:p w:rsidR="070A135F" w:rsidP="3B005605" w:rsidRDefault="070A135F" w14:paraId="042D382D" w14:textId="2B0422C7">
      <w:pPr>
        <w:ind w:left="0"/>
      </w:pPr>
      <w:r w:rsidRPr="21EB3745">
        <w:t>- - Chưa xác định</w:t>
      </w:r>
    </w:p>
    <w:p w:rsidR="3B005605" w:rsidP="21EB3745" w:rsidRDefault="1BF864A8" w14:paraId="25595DA6" w14:textId="42ED8B24">
      <w:pPr>
        <w:ind w:left="0"/>
        <w:rPr>
          <w:color w:val="FF0000"/>
        </w:rPr>
      </w:pPr>
      <w:r w:rsidRPr="21EB3745">
        <w:rPr>
          <w:color w:val="FF0000"/>
        </w:rPr>
        <w:t>Đây là phần gợi ý để các nhóm thực hiện, các bạn có thể lựa chọn phương pháp mô tả đặc trưng sản phẩm phù hợp với bài toán mình đang thực hiện. Không có yêu cầu bắt buộc về việc lựa chọn phương pháp trong phần mô tả đặc trưng sản phẩm này.</w:t>
      </w:r>
    </w:p>
    <w:p w:rsidR="00001536" w:rsidP="00001536" w:rsidRDefault="00001536" w14:paraId="4B9FF3B4" w14:textId="79E63006">
      <w:pPr>
        <w:pStyle w:val="Heading2"/>
      </w:pPr>
      <w:bookmarkStart w:name="_Toc195303131" w:id="19"/>
      <w:r>
        <w:t>2.3 Người dùng và đặc trưng</w:t>
      </w:r>
      <w:bookmarkEnd w:id="19"/>
      <w:r>
        <w:t xml:space="preserve"> </w:t>
      </w:r>
      <w:r w:rsidR="07E9A12F">
        <w:t>người dùng</w:t>
      </w:r>
    </w:p>
    <w:p w:rsidR="00001536" w:rsidP="00001536" w:rsidRDefault="00001536" w14:paraId="1B610953" w14:textId="77777777">
      <w:pPr>
        <w:ind w:left="0"/>
      </w:pPr>
      <w:r w:rsidRPr="00001536">
        <w:t>Xác định các lớp người dùng khác nhau mà bạn dự đoán sẽ sử dụng sản phẩm này. Các lớp người dùng có thể được phân biệt dựa trên tần suất sử dụng, tập hợp con các chức năng sản phẩm được sử dụng, chuyên môn kỹ thuật, mức độ bảo mật hoặc đặc quyền, trình độ học vấn hoặc kinh nghiệm. Mô tả các đặc điểm thích hợp của từng lớp người dùng. Một số yêu cầu nhất định có thể chỉ liên quan đến một số lớp người dùng nhất định. Phân biệt các lớp người dùng được ưu tiên với những lớp ít quan trọng hơn để đáp ứng</w:t>
      </w:r>
      <w:r>
        <w:t>.</w:t>
      </w:r>
    </w:p>
    <w:p w:rsidR="00001536" w:rsidP="00001536" w:rsidRDefault="00001536" w14:paraId="5FE01911" w14:textId="77777777">
      <w:pPr>
        <w:ind w:left="0"/>
      </w:pPr>
      <w:r>
        <w:t xml:space="preserve">Trong phần này, bạn cũng cần phải mô tả vai trò của người dùng trong hệ thống. </w:t>
      </w:r>
    </w:p>
    <w:p w:rsidR="00001536" w:rsidP="3B005605" w:rsidRDefault="4F4AD333" w14:paraId="680A4E5D" w14:textId="37216C61">
      <w:pPr>
        <w:pStyle w:val="InfoBlue"/>
      </w:pPr>
      <w:r>
        <w:t xml:space="preserve">Xác định các vai trò của những người dùng khác nhau sẽ sử dụng sản phẩm này. Vai trò của người </w:t>
      </w:r>
      <w:r>
        <w:t>dùng có thể được phân biệt dựa trên tần suất sử dụng, tập hợp con các chức năng của sản phẩm, chuyên môn kỹ thuật, mức độ bảo mật hoặc đặc quyền, trình độ học vấn hoặc kinh nghiệm. Sử dụng mẫu như dưới đây:</w:t>
      </w:r>
    </w:p>
    <w:p w:rsidRPr="005B3117" w:rsidR="00001536" w:rsidP="00001536" w:rsidRDefault="00001536" w14:paraId="11C6574C" w14:textId="77777777">
      <w:r w:rsidRPr="00ED6EBD">
        <w:t>Hệ thống sẽ có các vai trò người dùng sau:</w:t>
      </w:r>
    </w:p>
    <w:p w:rsidRPr="005B3117" w:rsidR="00001536" w:rsidP="00001536" w:rsidRDefault="00001536" w14:paraId="1D7A9B5A" w14:textId="77777777">
      <w:r w:rsidRPr="00ED6EBD">
        <w:t>Nhân viên: &lt;mô tả vai trò Nhân viên&gt;</w:t>
      </w:r>
      <w:r w:rsidRPr="005B3117">
        <w:t>&gt;</w:t>
      </w:r>
    </w:p>
    <w:p w:rsidRPr="005B3117" w:rsidR="00001536" w:rsidP="00001536" w:rsidRDefault="00001536" w14:paraId="42BD8C11" w14:textId="77777777">
      <w:r w:rsidRPr="00ED6EBD">
        <w:t>Người quản lý: &lt;mô tả vai trò Người quản lý&gt;</w:t>
      </w:r>
    </w:p>
    <w:p w:rsidR="00001536" w:rsidP="00001536" w:rsidRDefault="4F4AD333" w14:paraId="1A1CADB0" w14:textId="77777777">
      <w:r>
        <w:t>Quản trị viên: &lt;mô tả cho vai trò Quản trị viên&gt;</w:t>
      </w:r>
    </w:p>
    <w:p w:rsidR="57BC6EAA" w:rsidP="3B005605" w:rsidRDefault="57BC6EAA" w14:paraId="002DF316" w14:textId="772E6867">
      <w:pPr>
        <w:ind w:left="0"/>
      </w:pPr>
      <w:r w:rsidRPr="21EB3745">
        <w:t xml:space="preserve">Dưới đây là Bảng hoặc Ma trận </w:t>
      </w:r>
      <w:r w:rsidRPr="21EB3745" w:rsidR="5EB97E55">
        <w:t xml:space="preserve">đặc trưng người dùng </w:t>
      </w:r>
      <w:r w:rsidRPr="21EB3745">
        <w:t xml:space="preserve">để thay thế cho phần mô tả người dùng truyền thống, giúp hệ thống hóa thông tin và dễ tra cứu hơn </w:t>
      </w:r>
      <w:r w:rsidRPr="21EB3745">
        <w:rPr>
          <w:i/>
          <w:iCs/>
        </w:rPr>
        <w:t>(</w:t>
      </w:r>
      <w:r w:rsidRPr="21EB3745">
        <w:rPr>
          <w:b/>
          <w:bCs/>
          <w:i/>
          <w:iCs/>
          <w:color w:val="FF0000"/>
        </w:rPr>
        <w:t>Chỉ lựa chọn một trong hai</w:t>
      </w:r>
      <w:r w:rsidRPr="21EB3745">
        <w:rPr>
          <w:i/>
          <w:iCs/>
        </w:rPr>
        <w:t>):</w:t>
      </w:r>
    </w:p>
    <w:p w:rsidR="57BC6EAA" w:rsidP="3B005605" w:rsidRDefault="57BC6EAA" w14:paraId="157DC25C" w14:textId="03F3A493">
      <w:pPr>
        <w:ind w:left="0"/>
        <w:rPr>
          <w:rFonts w:ascii="Calibri" w:hAnsi="Calibri" w:eastAsia="Calibri" w:cs="Calibri"/>
          <w:b/>
          <w:bCs/>
          <w:sz w:val="27"/>
          <w:szCs w:val="27"/>
        </w:rPr>
      </w:pPr>
      <w:r w:rsidRPr="3B005605">
        <w:rPr>
          <w:b/>
          <w:bCs/>
        </w:rPr>
        <w:t>Bảng Đặc Trưng Người Dùng</w:t>
      </w:r>
    </w:p>
    <w:p w:rsidR="57BC6EAA" w:rsidP="3B005605" w:rsidRDefault="57BC6EAA" w14:paraId="0BC84F93" w14:textId="60FBB338">
      <w:pPr>
        <w:ind w:left="0"/>
      </w:pPr>
      <w:r w:rsidRPr="3B005605">
        <w:t>(Mô tả chi tiết từng vai trò người dùng trong hệ thống)</w:t>
      </w:r>
    </w:p>
    <w:tbl>
      <w:tblPr>
        <w:tblW w:w="0" w:type="auto"/>
        <w:tblLayout w:type="fixed"/>
        <w:tblLook w:val="04A0" w:firstRow="1" w:lastRow="0" w:firstColumn="1" w:lastColumn="0" w:noHBand="0" w:noVBand="1"/>
      </w:tblPr>
      <w:tblGrid>
        <w:gridCol w:w="1170"/>
        <w:gridCol w:w="3163"/>
        <w:gridCol w:w="2055"/>
        <w:gridCol w:w="1894"/>
        <w:gridCol w:w="1123"/>
      </w:tblGrid>
      <w:tr w:rsidR="3B005605" w:rsidTr="3B005605" w14:paraId="739E22A6" w14:textId="77777777">
        <w:trPr>
          <w:trHeight w:val="300"/>
        </w:trPr>
        <w:tc>
          <w:tcPr>
            <w:tcW w:w="117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482AC151" w14:textId="4DB6E845">
            <w:pPr>
              <w:ind w:left="0"/>
              <w:rPr>
                <w:rFonts w:ascii="Calibri" w:hAnsi="Calibri" w:eastAsia="Calibri" w:cs="Calibri"/>
                <w:sz w:val="22"/>
                <w:szCs w:val="22"/>
              </w:rPr>
            </w:pPr>
            <w:r>
              <w:t>Vai Trò</w:t>
            </w:r>
          </w:p>
        </w:tc>
        <w:tc>
          <w:tcPr>
            <w:tcW w:w="316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5EF9B14" w14:textId="6766B8AA">
            <w:pPr>
              <w:ind w:left="0"/>
              <w:rPr>
                <w:rFonts w:ascii="Calibri" w:hAnsi="Calibri" w:eastAsia="Calibri" w:cs="Calibri"/>
                <w:sz w:val="22"/>
                <w:szCs w:val="22"/>
              </w:rPr>
            </w:pPr>
            <w:r>
              <w:t>Mô Tả</w:t>
            </w:r>
          </w:p>
        </w:tc>
        <w:tc>
          <w:tcPr>
            <w:tcW w:w="205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519A03E" w14:textId="3891C0B9">
            <w:pPr>
              <w:ind w:left="0"/>
              <w:rPr>
                <w:rFonts w:ascii="Calibri" w:hAnsi="Calibri" w:eastAsia="Calibri" w:cs="Calibri"/>
                <w:sz w:val="22"/>
                <w:szCs w:val="22"/>
              </w:rPr>
            </w:pPr>
            <w:r>
              <w:t>Mục Tiêu Sử Dụng</w:t>
            </w:r>
          </w:p>
        </w:tc>
        <w:tc>
          <w:tcPr>
            <w:tcW w:w="189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053240A" w14:textId="13F4BA9B">
            <w:pPr>
              <w:ind w:left="0"/>
              <w:rPr>
                <w:rFonts w:ascii="Calibri" w:hAnsi="Calibri" w:eastAsia="Calibri" w:cs="Calibri"/>
                <w:sz w:val="22"/>
                <w:szCs w:val="22"/>
              </w:rPr>
            </w:pPr>
            <w:r>
              <w:t>Yêu Cầu Đặc Biệt</w:t>
            </w:r>
          </w:p>
        </w:tc>
        <w:tc>
          <w:tcPr>
            <w:tcW w:w="112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79B3474" w14:textId="1AF61499">
            <w:pPr>
              <w:ind w:left="0"/>
              <w:rPr>
                <w:rFonts w:ascii="Calibri" w:hAnsi="Calibri" w:eastAsia="Calibri" w:cs="Calibri"/>
                <w:sz w:val="22"/>
                <w:szCs w:val="22"/>
              </w:rPr>
            </w:pPr>
            <w:r>
              <w:t>Tần Suất Sử Dụng</w:t>
            </w:r>
          </w:p>
        </w:tc>
      </w:tr>
      <w:tr w:rsidR="3B005605" w:rsidTr="3B005605" w14:paraId="5E9B979C" w14:textId="77777777">
        <w:trPr>
          <w:trHeight w:val="300"/>
        </w:trPr>
        <w:tc>
          <w:tcPr>
            <w:tcW w:w="117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4343C5C" w14:textId="5236BAFF">
            <w:pPr>
              <w:ind w:left="0"/>
              <w:rPr>
                <w:rFonts w:ascii="Calibri" w:hAnsi="Calibri" w:eastAsia="Calibri" w:cs="Calibri"/>
                <w:sz w:val="22"/>
                <w:szCs w:val="22"/>
              </w:rPr>
            </w:pPr>
            <w:r>
              <w:t>Khách hàng</w:t>
            </w:r>
          </w:p>
        </w:tc>
        <w:tc>
          <w:tcPr>
            <w:tcW w:w="316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4D760F7" w14:textId="34C0F50B">
            <w:pPr>
              <w:ind w:left="0"/>
              <w:rPr>
                <w:rFonts w:ascii="Calibri" w:hAnsi="Calibri" w:eastAsia="Calibri" w:cs="Calibri"/>
                <w:sz w:val="22"/>
                <w:szCs w:val="22"/>
              </w:rPr>
            </w:pPr>
            <w:r>
              <w:t>Người mua sản phẩm/dịch vụ, không cần đăng nhập nếu mua hàng nhanh</w:t>
            </w:r>
          </w:p>
        </w:tc>
        <w:tc>
          <w:tcPr>
            <w:tcW w:w="205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769E127" w14:textId="57E53582">
            <w:pPr>
              <w:ind w:left="0"/>
              <w:rPr>
                <w:rFonts w:ascii="Calibri" w:hAnsi="Calibri" w:eastAsia="Calibri" w:cs="Calibri"/>
                <w:sz w:val="22"/>
                <w:szCs w:val="22"/>
              </w:rPr>
            </w:pPr>
            <w:r>
              <w:t>Tìm kiếm sản phẩm, đặt hàng, thanh toán</w:t>
            </w:r>
          </w:p>
        </w:tc>
        <w:tc>
          <w:tcPr>
            <w:tcW w:w="189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0058254" w14:textId="2BF9ED81">
            <w:pPr>
              <w:ind w:left="0"/>
              <w:rPr>
                <w:rFonts w:ascii="Calibri" w:hAnsi="Calibri" w:eastAsia="Calibri" w:cs="Calibri"/>
                <w:sz w:val="22"/>
                <w:szCs w:val="22"/>
              </w:rPr>
            </w:pPr>
            <w:r>
              <w:t>Giao diện thân thiện, tốc độ tải nhanh</w:t>
            </w:r>
          </w:p>
        </w:tc>
        <w:tc>
          <w:tcPr>
            <w:tcW w:w="112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15ACD76" w14:textId="3BD4D851">
            <w:pPr>
              <w:ind w:left="0"/>
            </w:pPr>
            <w:r>
              <w:t>Cao</w:t>
            </w:r>
          </w:p>
        </w:tc>
      </w:tr>
      <w:tr w:rsidR="3B005605" w:rsidTr="3B005605" w14:paraId="57C8FEF5" w14:textId="77777777">
        <w:trPr>
          <w:trHeight w:val="300"/>
        </w:trPr>
        <w:tc>
          <w:tcPr>
            <w:tcW w:w="117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15B2D89" w14:textId="620A16FA">
            <w:pPr>
              <w:ind w:left="0"/>
              <w:rPr>
                <w:rFonts w:ascii="Calibri" w:hAnsi="Calibri" w:eastAsia="Calibri" w:cs="Calibri"/>
                <w:sz w:val="22"/>
                <w:szCs w:val="22"/>
              </w:rPr>
            </w:pPr>
            <w:r>
              <w:t>Nhân viên</w:t>
            </w:r>
          </w:p>
        </w:tc>
        <w:tc>
          <w:tcPr>
            <w:tcW w:w="316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8DE22EB" w14:textId="5F2232F0">
            <w:pPr>
              <w:ind w:left="0"/>
              <w:rPr>
                <w:rFonts w:ascii="Calibri" w:hAnsi="Calibri" w:eastAsia="Calibri" w:cs="Calibri"/>
                <w:sz w:val="22"/>
                <w:szCs w:val="22"/>
              </w:rPr>
            </w:pPr>
            <w:r>
              <w:t>Xử lý đơn hàng, quản lý kho, hỗ trợ khách hàng</w:t>
            </w:r>
          </w:p>
        </w:tc>
        <w:tc>
          <w:tcPr>
            <w:tcW w:w="205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83AD3F7" w14:textId="0C3BE0D8">
            <w:pPr>
              <w:ind w:left="0"/>
              <w:rPr>
                <w:rFonts w:ascii="Calibri" w:hAnsi="Calibri" w:eastAsia="Calibri" w:cs="Calibri"/>
                <w:sz w:val="22"/>
                <w:szCs w:val="22"/>
              </w:rPr>
            </w:pPr>
            <w:r>
              <w:t>Cập nhật trạng thái đơn, nhập/xuất kho</w:t>
            </w:r>
          </w:p>
        </w:tc>
        <w:tc>
          <w:tcPr>
            <w:tcW w:w="189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C9A310A" w14:textId="18270C6C">
            <w:pPr>
              <w:ind w:left="0"/>
            </w:pPr>
            <w:r>
              <w:t>Quyền truy cập giới hạn theo phòng ban</w:t>
            </w:r>
          </w:p>
        </w:tc>
        <w:tc>
          <w:tcPr>
            <w:tcW w:w="112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89D0C11" w14:textId="172FBE83">
            <w:pPr>
              <w:ind w:left="0"/>
              <w:rPr>
                <w:rFonts w:ascii="Calibri" w:hAnsi="Calibri" w:eastAsia="Calibri" w:cs="Calibri"/>
                <w:sz w:val="22"/>
                <w:szCs w:val="22"/>
              </w:rPr>
            </w:pPr>
            <w:r>
              <w:t>Trung bình</w:t>
            </w:r>
          </w:p>
        </w:tc>
      </w:tr>
      <w:tr w:rsidR="3B005605" w:rsidTr="3B005605" w14:paraId="30001473" w14:textId="77777777">
        <w:trPr>
          <w:trHeight w:val="300"/>
        </w:trPr>
        <w:tc>
          <w:tcPr>
            <w:tcW w:w="117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7777FA6" w14:textId="4FD12E92">
            <w:pPr>
              <w:ind w:left="0"/>
              <w:rPr>
                <w:rFonts w:ascii="Calibri" w:hAnsi="Calibri" w:eastAsia="Calibri" w:cs="Calibri"/>
                <w:sz w:val="22"/>
                <w:szCs w:val="22"/>
              </w:rPr>
            </w:pPr>
            <w:r>
              <w:t>Quản lý</w:t>
            </w:r>
          </w:p>
        </w:tc>
        <w:tc>
          <w:tcPr>
            <w:tcW w:w="316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21D1CB7" w14:textId="676F95F5">
            <w:pPr>
              <w:ind w:left="0"/>
              <w:rPr>
                <w:rFonts w:ascii="Calibri" w:hAnsi="Calibri" w:eastAsia="Calibri" w:cs="Calibri"/>
                <w:sz w:val="22"/>
                <w:szCs w:val="22"/>
              </w:rPr>
            </w:pPr>
            <w:r>
              <w:t>Giám sát hoạt động, phân tích báo cáo, điều phối nhân viên</w:t>
            </w:r>
          </w:p>
        </w:tc>
        <w:tc>
          <w:tcPr>
            <w:tcW w:w="205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CE0F7E5" w14:textId="46D0ECD8">
            <w:pPr>
              <w:ind w:left="0"/>
              <w:rPr>
                <w:rFonts w:ascii="Calibri" w:hAnsi="Calibri" w:eastAsia="Calibri" w:cs="Calibri"/>
                <w:sz w:val="22"/>
                <w:szCs w:val="22"/>
              </w:rPr>
            </w:pPr>
            <w:r>
              <w:t>Theo dõi KPI, duyệt yêu cầu đặc biệt</w:t>
            </w:r>
          </w:p>
        </w:tc>
        <w:tc>
          <w:tcPr>
            <w:tcW w:w="189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EEB5DB7" w14:textId="4C16E1E3">
            <w:pPr>
              <w:ind w:left="0"/>
              <w:rPr>
                <w:rFonts w:ascii="Calibri" w:hAnsi="Calibri" w:eastAsia="Calibri" w:cs="Calibri"/>
                <w:sz w:val="22"/>
                <w:szCs w:val="22"/>
              </w:rPr>
            </w:pPr>
            <w:r>
              <w:t>Truy cập dữ liệu toàn hệ thống</w:t>
            </w:r>
          </w:p>
        </w:tc>
        <w:tc>
          <w:tcPr>
            <w:tcW w:w="112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6C73CFE" w14:textId="7DACC063">
            <w:pPr>
              <w:ind w:left="0"/>
              <w:rPr>
                <w:rFonts w:ascii="Calibri" w:hAnsi="Calibri" w:eastAsia="Calibri" w:cs="Calibri"/>
                <w:sz w:val="22"/>
                <w:szCs w:val="22"/>
              </w:rPr>
            </w:pPr>
            <w:r>
              <w:t>Thấp</w:t>
            </w:r>
          </w:p>
        </w:tc>
      </w:tr>
      <w:tr w:rsidR="3B005605" w:rsidTr="3B005605" w14:paraId="03B4A4C9" w14:textId="77777777">
        <w:trPr>
          <w:trHeight w:val="300"/>
        </w:trPr>
        <w:tc>
          <w:tcPr>
            <w:tcW w:w="117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BAE9DD2" w14:textId="15095FD0">
            <w:pPr>
              <w:ind w:left="0"/>
              <w:rPr>
                <w:rFonts w:ascii="Calibri" w:hAnsi="Calibri" w:eastAsia="Calibri" w:cs="Calibri"/>
                <w:sz w:val="22"/>
                <w:szCs w:val="22"/>
              </w:rPr>
            </w:pPr>
            <w:r>
              <w:t>Quản trị hệ thống</w:t>
            </w:r>
          </w:p>
        </w:tc>
        <w:tc>
          <w:tcPr>
            <w:tcW w:w="316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D796799" w14:textId="78DF4988">
            <w:pPr>
              <w:ind w:left="0"/>
              <w:rPr>
                <w:rFonts w:ascii="Calibri" w:hAnsi="Calibri" w:eastAsia="Calibri" w:cs="Calibri"/>
                <w:sz w:val="22"/>
                <w:szCs w:val="22"/>
              </w:rPr>
            </w:pPr>
            <w:r>
              <w:t>Cấu hình hệ thống, phân quyền, xử lý sự cố</w:t>
            </w:r>
          </w:p>
        </w:tc>
        <w:tc>
          <w:tcPr>
            <w:tcW w:w="205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4DDE1EB" w14:textId="5ED2FF54">
            <w:pPr>
              <w:ind w:left="0"/>
              <w:rPr>
                <w:rFonts w:ascii="Calibri" w:hAnsi="Calibri" w:eastAsia="Calibri" w:cs="Calibri"/>
                <w:sz w:val="22"/>
                <w:szCs w:val="22"/>
              </w:rPr>
            </w:pPr>
            <w:r>
              <w:t>Bảo trì CSDL, backup dữ liệu, nâng cấp phần mềm</w:t>
            </w:r>
          </w:p>
        </w:tc>
        <w:tc>
          <w:tcPr>
            <w:tcW w:w="189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C80220D" w14:textId="64BFE480">
            <w:pPr>
              <w:ind w:left="0"/>
              <w:rPr>
                <w:rFonts w:ascii="Calibri" w:hAnsi="Calibri" w:eastAsia="Calibri" w:cs="Calibri"/>
                <w:sz w:val="22"/>
                <w:szCs w:val="22"/>
              </w:rPr>
            </w:pPr>
            <w:r>
              <w:t>Kiến thức kỹ thuật chuyên sâu</w:t>
            </w:r>
          </w:p>
        </w:tc>
        <w:tc>
          <w:tcPr>
            <w:tcW w:w="1123"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8786300" w14:textId="6ABC2F4D">
            <w:pPr>
              <w:ind w:left="0"/>
              <w:rPr>
                <w:rFonts w:ascii="Calibri" w:hAnsi="Calibri" w:eastAsia="Calibri" w:cs="Calibri"/>
                <w:sz w:val="22"/>
                <w:szCs w:val="22"/>
              </w:rPr>
            </w:pPr>
            <w:r>
              <w:t>Rất thấp</w:t>
            </w:r>
          </w:p>
        </w:tc>
      </w:tr>
    </w:tbl>
    <w:p w:rsidR="57BC6EAA" w:rsidP="3B005605" w:rsidRDefault="57BC6EAA" w14:paraId="50D71AB0" w14:textId="17CAD8C2">
      <w:pPr>
        <w:ind w:left="0"/>
      </w:pPr>
      <w:r w:rsidRPr="3B005605">
        <w:t xml:space="preserve"> </w:t>
      </w:r>
    </w:p>
    <w:p w:rsidR="57BC6EAA" w:rsidP="3B005605" w:rsidRDefault="57BC6EAA" w14:paraId="40B80AF4" w14:textId="140762EA">
      <w:pPr>
        <w:ind w:left="0"/>
        <w:rPr>
          <w:rFonts w:ascii="Calibri" w:hAnsi="Calibri" w:eastAsia="Calibri" w:cs="Calibri"/>
          <w:b/>
          <w:bCs/>
          <w:sz w:val="27"/>
          <w:szCs w:val="27"/>
        </w:rPr>
      </w:pPr>
      <w:r w:rsidRPr="3B005605">
        <w:rPr>
          <w:b/>
          <w:bCs/>
        </w:rPr>
        <w:t>Ma Trận Người Dùng với Tính Năng</w:t>
      </w:r>
    </w:p>
    <w:p w:rsidR="57BC6EAA" w:rsidP="3B005605" w:rsidRDefault="57BC6EAA" w14:paraId="03F1FA56" w14:textId="38B1B92F">
      <w:pPr>
        <w:ind w:left="0"/>
      </w:pPr>
      <w:r w:rsidRPr="21EB3745">
        <w:t>(</w:t>
      </w:r>
      <w:r w:rsidRPr="21EB3745">
        <w:rPr>
          <w:color w:val="FF0000"/>
        </w:rPr>
        <w:t>Ánh xạ vai trò người dùng với các tính năng cụ thể của hệ thống</w:t>
      </w:r>
      <w:r w:rsidRPr="21EB3745" w:rsidR="2AF935DA">
        <w:rPr>
          <w:color w:val="FF0000"/>
        </w:rPr>
        <w:t>. Nếu các bạn lựa chọn theo ma trận này, cần xác định rõ phân quyền người dùng, họ có vai trò gì, những chức năng họ làm việc được</w:t>
      </w:r>
      <w:r w:rsidRPr="21EB3745">
        <w:t>)</w:t>
      </w:r>
    </w:p>
    <w:tbl>
      <w:tblPr>
        <w:tblW w:w="0" w:type="auto"/>
        <w:tblLayout w:type="fixed"/>
        <w:tblLook w:val="04A0" w:firstRow="1" w:lastRow="0" w:firstColumn="1" w:lastColumn="0" w:noHBand="0" w:noVBand="1"/>
      </w:tblPr>
      <w:tblGrid>
        <w:gridCol w:w="2280"/>
        <w:gridCol w:w="1065"/>
        <w:gridCol w:w="1110"/>
        <w:gridCol w:w="825"/>
        <w:gridCol w:w="906"/>
        <w:gridCol w:w="3244"/>
      </w:tblGrid>
      <w:tr w:rsidR="3B005605" w:rsidTr="3B005605" w14:paraId="3EFC07D4" w14:textId="77777777">
        <w:trPr>
          <w:trHeight w:val="300"/>
        </w:trPr>
        <w:tc>
          <w:tcPr>
            <w:tcW w:w="228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6A45AA11" w14:textId="36F254A4">
            <w:pPr>
              <w:ind w:left="0"/>
              <w:rPr>
                <w:rFonts w:ascii="Calibri" w:hAnsi="Calibri" w:eastAsia="Calibri" w:cs="Calibri"/>
                <w:b/>
                <w:bCs/>
                <w:sz w:val="22"/>
                <w:szCs w:val="22"/>
              </w:rPr>
            </w:pPr>
            <w:r>
              <w:t>Tính Năng</w:t>
            </w:r>
          </w:p>
        </w:tc>
        <w:tc>
          <w:tcPr>
            <w:tcW w:w="10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5ADEEF3" w14:textId="304692D7">
            <w:pPr>
              <w:ind w:left="0"/>
              <w:rPr>
                <w:rFonts w:ascii="Calibri" w:hAnsi="Calibri" w:eastAsia="Calibri" w:cs="Calibri"/>
                <w:b/>
                <w:bCs/>
                <w:sz w:val="22"/>
                <w:szCs w:val="22"/>
              </w:rPr>
            </w:pPr>
            <w:r>
              <w:t>Khách hàng</w:t>
            </w:r>
          </w:p>
        </w:tc>
        <w:tc>
          <w:tcPr>
            <w:tcW w:w="111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0074ACE" w14:textId="6F63986D">
            <w:pPr>
              <w:ind w:left="0"/>
              <w:rPr>
                <w:rFonts w:ascii="Calibri" w:hAnsi="Calibri" w:eastAsia="Calibri" w:cs="Calibri"/>
                <w:b/>
                <w:bCs/>
                <w:sz w:val="22"/>
                <w:szCs w:val="22"/>
              </w:rPr>
            </w:pPr>
            <w:r>
              <w:t>Nhân viên</w:t>
            </w:r>
          </w:p>
        </w:tc>
        <w:tc>
          <w:tcPr>
            <w:tcW w:w="82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C1806E2" w14:textId="7A35B0EB">
            <w:pPr>
              <w:ind w:left="0"/>
              <w:rPr>
                <w:rFonts w:ascii="Calibri" w:hAnsi="Calibri" w:eastAsia="Calibri" w:cs="Calibri"/>
                <w:b/>
                <w:bCs/>
                <w:sz w:val="22"/>
                <w:szCs w:val="22"/>
              </w:rPr>
            </w:pPr>
            <w:r>
              <w:t>Quản lý</w:t>
            </w:r>
          </w:p>
        </w:tc>
        <w:tc>
          <w:tcPr>
            <w:tcW w:w="90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9478514" w14:textId="556FF170">
            <w:pPr>
              <w:ind w:left="0"/>
              <w:rPr>
                <w:rFonts w:ascii="Calibri" w:hAnsi="Calibri" w:eastAsia="Calibri" w:cs="Calibri"/>
                <w:b/>
                <w:bCs/>
                <w:sz w:val="22"/>
                <w:szCs w:val="22"/>
              </w:rPr>
            </w:pPr>
            <w:r>
              <w:t>Quản trị</w:t>
            </w:r>
          </w:p>
        </w:tc>
        <w:tc>
          <w:tcPr>
            <w:tcW w:w="324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2331242" w14:textId="6A343701">
            <w:pPr>
              <w:ind w:left="0"/>
              <w:rPr>
                <w:rFonts w:ascii="Calibri" w:hAnsi="Calibri" w:eastAsia="Calibri" w:cs="Calibri"/>
                <w:b/>
                <w:bCs/>
                <w:sz w:val="22"/>
                <w:szCs w:val="22"/>
              </w:rPr>
            </w:pPr>
            <w:r>
              <w:t>Ghi Chú</w:t>
            </w:r>
          </w:p>
        </w:tc>
      </w:tr>
      <w:tr w:rsidR="3B005605" w:rsidTr="3B005605" w14:paraId="3C88CC2A" w14:textId="77777777">
        <w:trPr>
          <w:trHeight w:val="300"/>
        </w:trPr>
        <w:tc>
          <w:tcPr>
            <w:tcW w:w="228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F12158B" w14:textId="52293FAE">
            <w:pPr>
              <w:ind w:left="0"/>
              <w:rPr>
                <w:rFonts w:ascii="Calibri" w:hAnsi="Calibri" w:eastAsia="Calibri" w:cs="Calibri"/>
                <w:b/>
                <w:bCs/>
                <w:sz w:val="22"/>
                <w:szCs w:val="22"/>
              </w:rPr>
            </w:pPr>
            <w:r>
              <w:t>Đăng ký tài khoản</w:t>
            </w:r>
          </w:p>
        </w:tc>
        <w:tc>
          <w:tcPr>
            <w:tcW w:w="10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6EB0542" w14:textId="7C1A1816">
            <w:pPr>
              <w:ind w:left="0"/>
            </w:pPr>
            <w:r>
              <w:t>✓</w:t>
            </w:r>
          </w:p>
        </w:tc>
        <w:tc>
          <w:tcPr>
            <w:tcW w:w="111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3B47AB8" w14:textId="6B616C10">
            <w:pPr>
              <w:ind w:left="0"/>
            </w:pPr>
            <w:r>
              <w:t>✗</w:t>
            </w:r>
          </w:p>
        </w:tc>
        <w:tc>
          <w:tcPr>
            <w:tcW w:w="82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9F77C48" w14:textId="362A13C4">
            <w:pPr>
              <w:ind w:left="0"/>
            </w:pPr>
            <w:r>
              <w:t>✗</w:t>
            </w:r>
          </w:p>
        </w:tc>
        <w:tc>
          <w:tcPr>
            <w:tcW w:w="90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EC36D06" w14:textId="1653F2FE">
            <w:pPr>
              <w:ind w:left="0"/>
            </w:pPr>
            <w:r>
              <w:t>✗</w:t>
            </w:r>
          </w:p>
        </w:tc>
        <w:tc>
          <w:tcPr>
            <w:tcW w:w="324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A797E65" w14:textId="070B72EB">
            <w:pPr>
              <w:ind w:left="0"/>
              <w:rPr>
                <w:rFonts w:ascii="Calibri" w:hAnsi="Calibri" w:eastAsia="Calibri" w:cs="Calibri"/>
                <w:sz w:val="22"/>
                <w:szCs w:val="22"/>
              </w:rPr>
            </w:pPr>
            <w:r>
              <w:t>Khách hàng tự đăng ký</w:t>
            </w:r>
          </w:p>
        </w:tc>
      </w:tr>
      <w:tr w:rsidR="3B005605" w:rsidTr="3B005605" w14:paraId="7E08EFF8" w14:textId="77777777">
        <w:trPr>
          <w:trHeight w:val="300"/>
        </w:trPr>
        <w:tc>
          <w:tcPr>
            <w:tcW w:w="228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FEECC3F" w14:textId="2FD321C9">
            <w:pPr>
              <w:ind w:left="0"/>
              <w:rPr>
                <w:rFonts w:ascii="Calibri" w:hAnsi="Calibri" w:eastAsia="Calibri" w:cs="Calibri"/>
                <w:b/>
                <w:bCs/>
                <w:sz w:val="22"/>
                <w:szCs w:val="22"/>
              </w:rPr>
            </w:pPr>
            <w:r>
              <w:t>Duyệt đơn hàng</w:t>
            </w:r>
          </w:p>
        </w:tc>
        <w:tc>
          <w:tcPr>
            <w:tcW w:w="10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D3C71D4" w14:textId="584D5E1A">
            <w:pPr>
              <w:ind w:left="0"/>
            </w:pPr>
            <w:r>
              <w:t>✗</w:t>
            </w:r>
          </w:p>
        </w:tc>
        <w:tc>
          <w:tcPr>
            <w:tcW w:w="111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A276E6E" w14:textId="4B0FB2DB">
            <w:pPr>
              <w:ind w:left="0"/>
            </w:pPr>
            <w:r>
              <w:t>✓</w:t>
            </w:r>
          </w:p>
        </w:tc>
        <w:tc>
          <w:tcPr>
            <w:tcW w:w="82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F0BE6DB" w14:textId="57144A9D">
            <w:pPr>
              <w:ind w:left="0"/>
            </w:pPr>
            <w:r>
              <w:t>✓</w:t>
            </w:r>
          </w:p>
        </w:tc>
        <w:tc>
          <w:tcPr>
            <w:tcW w:w="90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7E300FD" w14:textId="057961F3">
            <w:pPr>
              <w:ind w:left="0"/>
            </w:pPr>
            <w:r>
              <w:t>✗</w:t>
            </w:r>
          </w:p>
        </w:tc>
        <w:tc>
          <w:tcPr>
            <w:tcW w:w="324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5E491D6" w14:textId="09858461">
            <w:pPr>
              <w:ind w:left="0"/>
              <w:rPr>
                <w:rFonts w:ascii="Calibri" w:hAnsi="Calibri" w:eastAsia="Calibri" w:cs="Calibri"/>
                <w:sz w:val="22"/>
                <w:szCs w:val="22"/>
              </w:rPr>
            </w:pPr>
            <w:r>
              <w:t>Quản lý có quyền hủy đơn đặc biệt</w:t>
            </w:r>
          </w:p>
        </w:tc>
      </w:tr>
      <w:tr w:rsidR="3B005605" w:rsidTr="3B005605" w14:paraId="3E248AF9" w14:textId="77777777">
        <w:trPr>
          <w:trHeight w:val="300"/>
        </w:trPr>
        <w:tc>
          <w:tcPr>
            <w:tcW w:w="228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10B6D1D" w14:textId="1101DDEC">
            <w:pPr>
              <w:ind w:left="0"/>
            </w:pPr>
            <w:r>
              <w:t>Xuất báo cáo Excel</w:t>
            </w:r>
          </w:p>
        </w:tc>
        <w:tc>
          <w:tcPr>
            <w:tcW w:w="10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3C45B8E" w14:textId="62E6EB0B">
            <w:pPr>
              <w:ind w:left="0"/>
            </w:pPr>
            <w:r>
              <w:t>✗</w:t>
            </w:r>
          </w:p>
        </w:tc>
        <w:tc>
          <w:tcPr>
            <w:tcW w:w="111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4236712" w14:textId="32094D2A">
            <w:pPr>
              <w:ind w:left="0"/>
            </w:pPr>
            <w:r>
              <w:t>✓</w:t>
            </w:r>
          </w:p>
        </w:tc>
        <w:tc>
          <w:tcPr>
            <w:tcW w:w="82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C77EE98" w14:textId="0D174BEE">
            <w:pPr>
              <w:ind w:left="0"/>
            </w:pPr>
            <w:r>
              <w:t>✓</w:t>
            </w:r>
          </w:p>
        </w:tc>
        <w:tc>
          <w:tcPr>
            <w:tcW w:w="90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4B52489" w14:textId="33E4EC56">
            <w:pPr>
              <w:ind w:left="0"/>
            </w:pPr>
            <w:r>
              <w:t>✓</w:t>
            </w:r>
          </w:p>
        </w:tc>
        <w:tc>
          <w:tcPr>
            <w:tcW w:w="324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F25D665" w14:textId="4594ECA2">
            <w:pPr>
              <w:ind w:left="0"/>
              <w:rPr>
                <w:rFonts w:ascii="Calibri" w:hAnsi="Calibri" w:eastAsia="Calibri" w:cs="Calibri"/>
                <w:sz w:val="22"/>
                <w:szCs w:val="22"/>
              </w:rPr>
            </w:pPr>
            <w:r>
              <w:t>Quản trị có thể tùy chỉnh mẫu</w:t>
            </w:r>
          </w:p>
        </w:tc>
      </w:tr>
      <w:tr w:rsidR="3B005605" w:rsidTr="3B005605" w14:paraId="40FD1F02" w14:textId="77777777">
        <w:trPr>
          <w:trHeight w:val="300"/>
        </w:trPr>
        <w:tc>
          <w:tcPr>
            <w:tcW w:w="228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D4C6E7D" w14:textId="3ED151BB">
            <w:pPr>
              <w:ind w:left="0"/>
              <w:rPr>
                <w:rFonts w:ascii="Calibri" w:hAnsi="Calibri" w:eastAsia="Calibri" w:cs="Calibri"/>
                <w:b/>
                <w:bCs/>
                <w:sz w:val="22"/>
                <w:szCs w:val="22"/>
              </w:rPr>
            </w:pPr>
            <w:r>
              <w:t>Cấu hình hệ thống</w:t>
            </w:r>
          </w:p>
        </w:tc>
        <w:tc>
          <w:tcPr>
            <w:tcW w:w="10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CFD65CF" w14:textId="6652E3DB">
            <w:pPr>
              <w:ind w:left="0"/>
            </w:pPr>
            <w:r>
              <w:t>✗</w:t>
            </w:r>
          </w:p>
        </w:tc>
        <w:tc>
          <w:tcPr>
            <w:tcW w:w="111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771905B" w14:textId="78790CB3">
            <w:pPr>
              <w:ind w:left="0"/>
            </w:pPr>
            <w:r>
              <w:t>✗</w:t>
            </w:r>
          </w:p>
        </w:tc>
        <w:tc>
          <w:tcPr>
            <w:tcW w:w="82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AE3A5AB" w14:textId="1D104691">
            <w:pPr>
              <w:ind w:left="0"/>
            </w:pPr>
            <w:r>
              <w:t>✗</w:t>
            </w:r>
          </w:p>
        </w:tc>
        <w:tc>
          <w:tcPr>
            <w:tcW w:w="90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1780B97" w14:textId="34ECE982">
            <w:pPr>
              <w:ind w:left="0"/>
            </w:pPr>
            <w:r>
              <w:t>✓</w:t>
            </w:r>
          </w:p>
        </w:tc>
        <w:tc>
          <w:tcPr>
            <w:tcW w:w="324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E1ADEEF" w14:textId="09765B6C">
            <w:pPr>
              <w:ind w:left="0"/>
              <w:rPr>
                <w:rFonts w:ascii="Calibri" w:hAnsi="Calibri" w:eastAsia="Calibri" w:cs="Calibri"/>
                <w:sz w:val="22"/>
                <w:szCs w:val="22"/>
              </w:rPr>
            </w:pPr>
            <w:r>
              <w:t>Chỉ quản trị truy cập</w:t>
            </w:r>
          </w:p>
        </w:tc>
      </w:tr>
      <w:tr w:rsidR="3B005605" w:rsidTr="3B005605" w14:paraId="7BFFBA0A" w14:textId="77777777">
        <w:trPr>
          <w:trHeight w:val="300"/>
        </w:trPr>
        <w:tc>
          <w:tcPr>
            <w:tcW w:w="2280"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7B8C9626" w14:textId="2B566936">
            <w:pPr>
              <w:ind w:left="0"/>
              <w:rPr>
                <w:rFonts w:ascii="Calibri" w:hAnsi="Calibri" w:eastAsia="Calibri" w:cs="Calibri"/>
                <w:b/>
                <w:bCs/>
                <w:sz w:val="22"/>
                <w:szCs w:val="22"/>
              </w:rPr>
            </w:pPr>
            <w:r>
              <w:t>Xem lịch sử giao dịch</w:t>
            </w:r>
          </w:p>
        </w:tc>
        <w:tc>
          <w:tcPr>
            <w:tcW w:w="10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1DF1EF3" w14:textId="0A578EB0">
            <w:pPr>
              <w:ind w:left="0"/>
            </w:pPr>
            <w:r>
              <w:t>✓ (cá nhân)</w:t>
            </w:r>
          </w:p>
        </w:tc>
        <w:tc>
          <w:tcPr>
            <w:tcW w:w="111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A159B0F" w14:textId="2247F223">
            <w:pPr>
              <w:ind w:left="0"/>
            </w:pPr>
            <w:r>
              <w:t>✓ (tất cả)</w:t>
            </w:r>
          </w:p>
        </w:tc>
        <w:tc>
          <w:tcPr>
            <w:tcW w:w="82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743AB44" w14:textId="39223D08">
            <w:pPr>
              <w:ind w:left="0"/>
            </w:pPr>
            <w:r>
              <w:t>✓</w:t>
            </w:r>
          </w:p>
        </w:tc>
        <w:tc>
          <w:tcPr>
            <w:tcW w:w="906"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79D43B8" w14:textId="1BC15F30">
            <w:pPr>
              <w:ind w:left="0"/>
            </w:pPr>
            <w:r>
              <w:t>✓</w:t>
            </w:r>
          </w:p>
        </w:tc>
        <w:tc>
          <w:tcPr>
            <w:tcW w:w="324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E44ADA2" w14:textId="6721CE28">
            <w:pPr>
              <w:ind w:left="0"/>
              <w:rPr>
                <w:rFonts w:ascii="Calibri" w:hAnsi="Calibri" w:eastAsia="Calibri" w:cs="Calibri"/>
                <w:sz w:val="22"/>
                <w:szCs w:val="22"/>
              </w:rPr>
            </w:pPr>
            <w:r>
              <w:t>Phân quyền theo phạm vi dữ liệu</w:t>
            </w:r>
          </w:p>
        </w:tc>
      </w:tr>
    </w:tbl>
    <w:p w:rsidR="57BC6EAA" w:rsidP="3B005605" w:rsidRDefault="57BC6EAA" w14:paraId="7FC52746" w14:textId="3AA31A81">
      <w:pPr>
        <w:ind w:left="0"/>
      </w:pPr>
      <w:r w:rsidRPr="3B005605">
        <w:t>Ký hiệu:</w:t>
      </w:r>
    </w:p>
    <w:p w:rsidR="57BC6EAA" w:rsidP="3B005605" w:rsidRDefault="57BC6EAA" w14:paraId="24DE61AC" w14:textId="2C01B03E">
      <w:pPr>
        <w:ind w:left="0"/>
        <w:rPr>
          <w:rFonts w:ascii="Calibri" w:hAnsi="Calibri" w:eastAsia="Calibri" w:cs="Calibri"/>
          <w:sz w:val="22"/>
          <w:szCs w:val="22"/>
        </w:rPr>
      </w:pPr>
      <w:r w:rsidRPr="3B005605">
        <w:t>✓: Có quyền truy cập đầy đủ</w:t>
      </w:r>
    </w:p>
    <w:p w:rsidR="57BC6EAA" w:rsidP="3B005605" w:rsidRDefault="57BC6EAA" w14:paraId="7A22621F" w14:textId="23C3A263">
      <w:pPr>
        <w:ind w:left="0"/>
      </w:pPr>
      <w:r w:rsidRPr="3B005605">
        <w:t>△: Truy cập giới hạn (ví dụ: chỉ xem, không sửa)</w:t>
      </w:r>
    </w:p>
    <w:p w:rsidR="57BC6EAA" w:rsidP="3B005605" w:rsidRDefault="57BC6EAA" w14:paraId="535C2542" w14:textId="19ADD29E">
      <w:pPr>
        <w:ind w:left="0"/>
        <w:rPr>
          <w:rFonts w:ascii="Calibri" w:hAnsi="Calibri" w:eastAsia="Calibri" w:cs="Calibri"/>
          <w:sz w:val="22"/>
          <w:szCs w:val="22"/>
        </w:rPr>
      </w:pPr>
      <w:r w:rsidRPr="21EB3745">
        <w:t>✗: Không có quyền</w:t>
      </w:r>
    </w:p>
    <w:p w:rsidR="002A60CE" w:rsidP="008443CA" w:rsidRDefault="009A78F4" w14:paraId="286415CA" w14:textId="77777777">
      <w:pPr>
        <w:pStyle w:val="Heading2"/>
      </w:pPr>
      <w:bookmarkStart w:name="_Toc195303132" w:id="20"/>
      <w:r>
        <w:t>2</w:t>
      </w:r>
      <w:r w:rsidR="002A60CE">
        <w:t>.</w:t>
      </w:r>
      <w:r w:rsidR="00001536">
        <w:t>4</w:t>
      </w:r>
      <w:r w:rsidR="002A60CE">
        <w:t xml:space="preserve"> </w:t>
      </w:r>
      <w:r w:rsidRPr="00AC540A" w:rsidR="00AC540A">
        <w:t>Yêu cầu của người dùng</w:t>
      </w:r>
      <w:bookmarkEnd w:id="20"/>
    </w:p>
    <w:p w:rsidR="00574642" w:rsidP="00001536" w:rsidRDefault="009A78F4" w14:paraId="3068CC06" w14:textId="77777777">
      <w:pPr>
        <w:pStyle w:val="Heading3"/>
      </w:pPr>
      <w:r>
        <w:t>2</w:t>
      </w:r>
      <w:r w:rsidR="002A60CE">
        <w:t>.</w:t>
      </w:r>
      <w:r w:rsidR="00001536">
        <w:t>4.1 Yêu cầu chức năng</w:t>
      </w:r>
    </w:p>
    <w:p w:rsidR="57471661" w:rsidP="21EB3745" w:rsidRDefault="57471661" w14:paraId="458E397C" w14:textId="17A41B0C">
      <w:r w:rsidRPr="21EB3745">
        <w:t>Yêu cầu chức năng (Functional Requirements) xác định hệ thống cần làm gì để đáp ứng nhu cầu người dùng.</w:t>
      </w:r>
    </w:p>
    <w:p w:rsidRPr="00001536" w:rsidR="00001536" w:rsidP="21EB3745" w:rsidRDefault="2DC785ED" w14:paraId="19219836" w14:textId="6A9948D0">
      <w:pPr>
        <w:rPr>
          <w:b/>
          <w:bCs/>
          <w:i/>
          <w:iCs/>
        </w:rPr>
      </w:pPr>
      <w:r w:rsidRPr="21EB3745">
        <w:rPr>
          <w:b/>
          <w:bCs/>
          <w:i/>
          <w:iCs/>
          <w:color w:val="FF0000"/>
        </w:rPr>
        <w:t>(Đây là phần cực kỳ quan trọng nó quyết định đến chất lượng phần mềm nên cần nghiên cứu tỷ mỉ chính xác</w:t>
      </w:r>
      <w:r w:rsidRPr="21EB3745" w:rsidR="58674EF3">
        <w:rPr>
          <w:b/>
          <w:bCs/>
          <w:i/>
          <w:iCs/>
          <w:color w:val="FF0000"/>
        </w:rPr>
        <w:t>. Chức năng của phần mềm được xây dựng dựa trên yêu cầu của người dùng</w:t>
      </w:r>
      <w:r w:rsidRPr="21EB3745">
        <w:rPr>
          <w:b/>
          <w:bCs/>
          <w:i/>
          <w:iCs/>
          <w:color w:val="FF0000"/>
        </w:rPr>
        <w:t>)</w:t>
      </w:r>
    </w:p>
    <w:p w:rsidR="7BB2CC9B" w:rsidP="3B005605" w:rsidRDefault="58BBB9F5" w14:paraId="5C3D5230" w14:textId="09CD49DC">
      <w:pPr>
        <w:ind w:left="0"/>
        <w:rPr>
          <w:b/>
          <w:bCs/>
        </w:rPr>
      </w:pPr>
      <w:r w:rsidRPr="21EB3745">
        <w:rPr>
          <w:b/>
          <w:bCs/>
        </w:rPr>
        <w:t xml:space="preserve">Chúng ta có những phương pháp </w:t>
      </w:r>
      <w:r w:rsidRPr="21EB3745" w:rsidR="7BB2CC9B">
        <w:rPr>
          <w:b/>
          <w:bCs/>
        </w:rPr>
        <w:t>Mô Tả Yêu Cầu Chức Năng</w:t>
      </w:r>
      <w:r w:rsidRPr="21EB3745" w:rsidR="5863173A">
        <w:rPr>
          <w:b/>
          <w:bCs/>
        </w:rPr>
        <w:t xml:space="preserve"> như sau:</w:t>
      </w:r>
    </w:p>
    <w:p w:rsidR="7BB2CC9B" w:rsidP="3B005605" w:rsidRDefault="442363D8" w14:paraId="05A80166" w14:textId="7F01D9C0">
      <w:pPr>
        <w:ind w:left="0"/>
        <w:rPr>
          <w:b/>
          <w:bCs/>
        </w:rPr>
      </w:pPr>
      <w:r w:rsidRPr="21EB3745">
        <w:rPr>
          <w:b/>
          <w:bCs/>
        </w:rPr>
        <w:t>Thứ nhất</w:t>
      </w:r>
      <w:r w:rsidRPr="21EB3745" w:rsidR="7BB2CC9B">
        <w:rPr>
          <w:b/>
          <w:bCs/>
        </w:rPr>
        <w:t>.</w:t>
      </w:r>
      <w:r w:rsidRPr="21EB3745" w:rsidR="4AFF94C0">
        <w:rPr>
          <w:b/>
          <w:bCs/>
        </w:rPr>
        <w:t xml:space="preserve"> </w:t>
      </w:r>
      <w:r w:rsidRPr="21EB3745" w:rsidR="7BB2CC9B">
        <w:rPr>
          <w:b/>
          <w:bCs/>
        </w:rPr>
        <w:t>Mô Tả Bằng Lời (Textual Description)</w:t>
      </w:r>
    </w:p>
    <w:p w:rsidR="7BB2CC9B" w:rsidP="3B005605" w:rsidRDefault="7BB2CC9B" w14:paraId="2299339C" w14:textId="0EBD5038">
      <w:pPr>
        <w:ind w:left="0"/>
        <w:rPr>
          <w:rFonts w:ascii="Segoe UI" w:hAnsi="Segoe UI" w:eastAsia="Segoe UI" w:cs="Segoe UI"/>
          <w:szCs w:val="24"/>
        </w:rPr>
      </w:pPr>
      <w:r w:rsidRPr="3B005605">
        <w:t>Ưu điểm: Dễ hiểu, linh hoạt, phù hợp với mọi đối tượng.</w:t>
      </w:r>
    </w:p>
    <w:p w:rsidR="7BB2CC9B" w:rsidP="3B005605" w:rsidRDefault="7BB2CC9B" w14:paraId="672946A7" w14:textId="6C9A5FF3">
      <w:pPr>
        <w:ind w:left="0"/>
        <w:rPr>
          <w:rFonts w:ascii="Segoe UI" w:hAnsi="Segoe UI" w:eastAsia="Segoe UI" w:cs="Segoe UI"/>
          <w:szCs w:val="24"/>
        </w:rPr>
      </w:pPr>
      <w:r w:rsidRPr="21EB3745">
        <w:t>Nhược điểm: Dài dòng, khó kiểm soát tính nhất quán.</w:t>
      </w:r>
    </w:p>
    <w:p w:rsidR="7DF0C3F8" w:rsidP="21EB3745" w:rsidRDefault="7DF0C3F8" w14:paraId="4231265A" w14:textId="36C32597">
      <w:pPr>
        <w:ind w:left="0"/>
      </w:pPr>
      <w:r w:rsidRPr="21EB3745">
        <w:t>- Đăng nhập với tài khoản đã đăng kí hoặc có thể đăng nhập qua tài khoản gmail</w:t>
      </w:r>
    </w:p>
    <w:p w:rsidR="7DF0C3F8" w:rsidP="21EB3745" w:rsidRDefault="7DF0C3F8" w14:paraId="4A70E958" w14:textId="758D7F8E">
      <w:pPr>
        <w:ind w:left="0"/>
      </w:pPr>
      <w:r w:rsidRPr="21EB3745">
        <w:t xml:space="preserve">- Xem danh sách hàng hóa </w:t>
      </w:r>
    </w:p>
    <w:p w:rsidR="7DF0C3F8" w:rsidP="21EB3745" w:rsidRDefault="7DF0C3F8" w14:paraId="38681298" w14:textId="24FC678E">
      <w:pPr>
        <w:ind w:left="0"/>
      </w:pPr>
      <w:r w:rsidRPr="21EB3745">
        <w:t>- Tìm kiếm hàng hóa theo tên, giá, hãng sản xuất</w:t>
      </w:r>
    </w:p>
    <w:p w:rsidR="7BB2CC9B" w:rsidP="3B005605" w:rsidRDefault="7BB2CC9B" w14:paraId="4B5C5BC3" w14:textId="5CD9A353">
      <w:pPr>
        <w:ind w:left="0"/>
      </w:pPr>
      <w:r w:rsidRPr="3B005605">
        <w:t>Ví dụ:</w:t>
      </w:r>
    </w:p>
    <w:p w:rsidR="7BB2CC9B" w:rsidP="3B005605" w:rsidRDefault="7BB2CC9B" w14:paraId="50427C53" w14:textId="323C7C11">
      <w:pPr>
        <w:ind w:left="0"/>
      </w:pPr>
      <w:r w:rsidRPr="3B005605">
        <w:t>"Hệ thống phải cho phép người dùng đăng nhập bằng email/mật khẩu. Nếu sai 3 lần liên tiếp, tài khoản sẽ tạm khóa trong 5 phút."</w:t>
      </w:r>
    </w:p>
    <w:p w:rsidR="7BB2CC9B" w:rsidP="3B005605" w:rsidRDefault="77E6486D" w14:paraId="7CE4A3D6" w14:textId="08997629">
      <w:pPr>
        <w:ind w:left="0"/>
        <w:rPr>
          <w:b/>
          <w:bCs/>
        </w:rPr>
      </w:pPr>
      <w:r w:rsidRPr="21EB3745">
        <w:rPr>
          <w:b/>
          <w:bCs/>
        </w:rPr>
        <w:t xml:space="preserve">Thứ hai. </w:t>
      </w:r>
      <w:r w:rsidRPr="21EB3745" w:rsidR="7BB2CC9B">
        <w:rPr>
          <w:b/>
          <w:bCs/>
        </w:rPr>
        <w:t>Bảng Liệt Kê Tính Năng</w:t>
      </w:r>
    </w:p>
    <w:p w:rsidR="7BB2CC9B" w:rsidP="3B005605" w:rsidRDefault="7BB2CC9B" w14:paraId="33F56055" w14:textId="0C9AB345">
      <w:pPr>
        <w:ind w:left="0"/>
        <w:rPr>
          <w:rFonts w:ascii="Segoe UI" w:hAnsi="Segoe UI" w:eastAsia="Segoe UI" w:cs="Segoe UI"/>
          <w:szCs w:val="24"/>
        </w:rPr>
      </w:pPr>
      <w:r w:rsidRPr="3B005605">
        <w:t>Ưu điểm: Ngắn gọn, dễ tra cứu, phù hợp để tổng hợp các chức năng chính.</w:t>
      </w:r>
    </w:p>
    <w:tbl>
      <w:tblPr>
        <w:tblW w:w="0" w:type="auto"/>
        <w:tblInd w:w="-1335" w:type="dxa"/>
        <w:tblLayout w:type="fixed"/>
        <w:tblLook w:val="04A0" w:firstRow="1" w:lastRow="0" w:firstColumn="1" w:lastColumn="0" w:noHBand="0" w:noVBand="1"/>
      </w:tblPr>
      <w:tblGrid>
        <w:gridCol w:w="1410"/>
        <w:gridCol w:w="1410"/>
        <w:gridCol w:w="1590"/>
        <w:gridCol w:w="2865"/>
        <w:gridCol w:w="2145"/>
        <w:gridCol w:w="1381"/>
      </w:tblGrid>
      <w:tr w:rsidR="3B005605" w:rsidTr="3B005605" w14:paraId="3D1491FD" w14:textId="77777777">
        <w:trPr>
          <w:trHeight w:val="300"/>
        </w:trPr>
        <w:tc>
          <w:tcPr>
            <w:tcW w:w="1410" w:type="dxa"/>
            <w:tcBorders>
              <w:top w:val="none" w:color="000000" w:themeColor="text1" w:sz="8" w:space="0"/>
              <w:left w:val="none" w:color="000000" w:themeColor="text1" w:sz="8" w:space="0"/>
              <w:bottom w:val="none" w:color="000000" w:themeColor="text1" w:sz="8" w:space="0"/>
              <w:right w:val="single" w:color="000000" w:themeColor="text1" w:sz="12" w:space="0"/>
            </w:tcBorders>
            <w:tcMar>
              <w:top w:w="103" w:type="dxa"/>
              <w:bottom w:w="103" w:type="dxa"/>
              <w:right w:w="206" w:type="dxa"/>
            </w:tcMar>
            <w:vAlign w:val="center"/>
          </w:tcPr>
          <w:p w:rsidR="3B005605" w:rsidP="3B005605" w:rsidRDefault="3B005605" w14:paraId="5A6AB70B" w14:textId="320880C3"/>
        </w:tc>
        <w:tc>
          <w:tcPr>
            <w:tcW w:w="141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bottom w:w="103" w:type="dxa"/>
              <w:right w:w="206" w:type="dxa"/>
            </w:tcMar>
            <w:vAlign w:val="center"/>
          </w:tcPr>
          <w:p w:rsidR="3B005605" w:rsidP="3B005605" w:rsidRDefault="3B005605" w14:paraId="2ED95177" w14:textId="61CAAAA9">
            <w:pPr>
              <w:ind w:left="360" w:hanging="90"/>
            </w:pPr>
            <w:r>
              <w:t>ID</w:t>
            </w:r>
          </w:p>
        </w:tc>
        <w:tc>
          <w:tcPr>
            <w:tcW w:w="15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0D600FC6" w14:textId="7929CC5E">
            <w:pPr>
              <w:ind w:left="0"/>
            </w:pPr>
            <w:r>
              <w:t>Tính Năng</w:t>
            </w:r>
          </w:p>
        </w:tc>
        <w:tc>
          <w:tcPr>
            <w:tcW w:w="28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06978FAC" w14:textId="7349AEA1">
            <w:pPr>
              <w:ind w:left="0"/>
            </w:pPr>
            <w:r>
              <w:t>Mô Tả</w:t>
            </w:r>
          </w:p>
        </w:tc>
        <w:tc>
          <w:tcPr>
            <w:tcW w:w="21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49A20EF6" w14:textId="7476F873">
            <w:pPr>
              <w:ind w:left="0"/>
            </w:pPr>
            <w:r>
              <w:t>Người Dùng</w:t>
            </w:r>
          </w:p>
        </w:tc>
        <w:tc>
          <w:tcPr>
            <w:tcW w:w="138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0D47DAA9" w14:textId="1A75B61E">
            <w:pPr>
              <w:ind w:left="0"/>
            </w:pPr>
            <w:r>
              <w:t>Ưu Tiên</w:t>
            </w:r>
          </w:p>
        </w:tc>
      </w:tr>
      <w:tr w:rsidR="3B005605" w:rsidTr="3B005605" w14:paraId="30973B02" w14:textId="77777777">
        <w:trPr>
          <w:trHeight w:val="300"/>
        </w:trPr>
        <w:tc>
          <w:tcPr>
            <w:tcW w:w="1410" w:type="dxa"/>
            <w:tcBorders>
              <w:top w:val="none" w:color="000000" w:themeColor="text1" w:sz="8" w:space="0"/>
              <w:left w:val="none" w:color="000000" w:themeColor="text1" w:sz="8" w:space="0"/>
              <w:bottom w:val="none" w:color="000000" w:themeColor="text1" w:sz="8" w:space="0"/>
              <w:right w:val="single" w:color="000000" w:themeColor="text1" w:sz="12" w:space="0"/>
            </w:tcBorders>
            <w:tcMar>
              <w:top w:w="103" w:type="dxa"/>
              <w:bottom w:w="103" w:type="dxa"/>
              <w:right w:w="206" w:type="dxa"/>
            </w:tcMar>
            <w:vAlign w:val="center"/>
          </w:tcPr>
          <w:p w:rsidR="3B005605" w:rsidP="3B005605" w:rsidRDefault="3B005605" w14:paraId="6F52B143" w14:textId="6006A8E7"/>
        </w:tc>
        <w:tc>
          <w:tcPr>
            <w:tcW w:w="141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bottom w:w="103" w:type="dxa"/>
              <w:right w:w="206" w:type="dxa"/>
            </w:tcMar>
            <w:vAlign w:val="center"/>
          </w:tcPr>
          <w:p w:rsidR="3B005605" w:rsidP="3B005605" w:rsidRDefault="3B005605" w14:paraId="04F07F97" w14:textId="221F2B1A">
            <w:pPr>
              <w:ind w:left="360" w:hanging="90"/>
            </w:pPr>
            <w:r>
              <w:t>FR-01</w:t>
            </w:r>
          </w:p>
        </w:tc>
        <w:tc>
          <w:tcPr>
            <w:tcW w:w="15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4AC605CC" w14:textId="5EDEC73F">
            <w:pPr>
              <w:ind w:left="0"/>
            </w:pPr>
            <w:r>
              <w:t>Đăng nhập</w:t>
            </w:r>
          </w:p>
        </w:tc>
        <w:tc>
          <w:tcPr>
            <w:tcW w:w="28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56D96764" w14:textId="36DC11A9">
            <w:pPr>
              <w:ind w:left="0"/>
            </w:pPr>
            <w:r>
              <w:t>Xác thực bằng email/mật khẩu, có CAPTCHA sau 3 lần sai</w:t>
            </w:r>
          </w:p>
        </w:tc>
        <w:tc>
          <w:tcPr>
            <w:tcW w:w="21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3D20C017" w14:textId="6BF1EA76">
            <w:pPr>
              <w:ind w:left="0"/>
            </w:pPr>
            <w:r>
              <w:t>Khách hàng, Nhân viên</w:t>
            </w:r>
          </w:p>
        </w:tc>
        <w:tc>
          <w:tcPr>
            <w:tcW w:w="138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438860D3" w14:textId="5481CA33">
            <w:pPr>
              <w:ind w:left="0"/>
            </w:pPr>
            <w:r>
              <w:t>Cao</w:t>
            </w:r>
          </w:p>
        </w:tc>
      </w:tr>
      <w:tr w:rsidR="3B005605" w:rsidTr="3B005605" w14:paraId="6E8B2AC6" w14:textId="77777777">
        <w:trPr>
          <w:trHeight w:val="300"/>
        </w:trPr>
        <w:tc>
          <w:tcPr>
            <w:tcW w:w="1410" w:type="dxa"/>
            <w:tcBorders>
              <w:top w:val="none" w:color="000000" w:themeColor="text1" w:sz="8" w:space="0"/>
              <w:left w:val="none" w:color="000000" w:themeColor="text1" w:sz="8" w:space="0"/>
              <w:bottom w:val="none" w:color="000000" w:themeColor="text1" w:sz="8" w:space="0"/>
              <w:right w:val="single" w:color="000000" w:themeColor="text1" w:sz="12" w:space="0"/>
            </w:tcBorders>
            <w:tcMar>
              <w:top w:w="103" w:type="dxa"/>
              <w:bottom w:w="103" w:type="dxa"/>
              <w:right w:w="206" w:type="dxa"/>
            </w:tcMar>
            <w:vAlign w:val="center"/>
          </w:tcPr>
          <w:p w:rsidR="3B005605" w:rsidP="3B005605" w:rsidRDefault="3B005605" w14:paraId="7A33E928" w14:textId="40F6CD69"/>
        </w:tc>
        <w:tc>
          <w:tcPr>
            <w:tcW w:w="141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bottom w:w="103" w:type="dxa"/>
              <w:right w:w="206" w:type="dxa"/>
            </w:tcMar>
            <w:vAlign w:val="center"/>
          </w:tcPr>
          <w:p w:rsidR="3B005605" w:rsidP="3B005605" w:rsidRDefault="3B005605" w14:paraId="3FBF2456" w14:textId="020579AB">
            <w:pPr>
              <w:ind w:left="360" w:hanging="90"/>
            </w:pPr>
            <w:r>
              <w:t>FR-02</w:t>
            </w:r>
          </w:p>
        </w:tc>
        <w:tc>
          <w:tcPr>
            <w:tcW w:w="159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71343644" w14:textId="76D3E59A">
            <w:pPr>
              <w:ind w:left="0"/>
            </w:pPr>
            <w:r>
              <w:t>Quên mật khẩu</w:t>
            </w:r>
          </w:p>
        </w:tc>
        <w:tc>
          <w:tcPr>
            <w:tcW w:w="286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0BF156E7" w14:textId="7B4D39FD">
            <w:pPr>
              <w:ind w:left="0"/>
            </w:pPr>
            <w:r>
              <w:t>Gửi link reset mật khẩu qua email</w:t>
            </w:r>
          </w:p>
        </w:tc>
        <w:tc>
          <w:tcPr>
            <w:tcW w:w="21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1919710D" w14:textId="2B45BE76">
            <w:pPr>
              <w:ind w:left="0"/>
            </w:pPr>
            <w:r>
              <w:t>Khách hàng</w:t>
            </w:r>
          </w:p>
        </w:tc>
        <w:tc>
          <w:tcPr>
            <w:tcW w:w="1381"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103" w:type="dxa"/>
              <w:left w:w="206" w:type="dxa"/>
              <w:bottom w:w="103" w:type="dxa"/>
              <w:right w:w="206" w:type="dxa"/>
            </w:tcMar>
            <w:vAlign w:val="center"/>
          </w:tcPr>
          <w:p w:rsidR="3B005605" w:rsidP="3B005605" w:rsidRDefault="3B005605" w14:paraId="0978F35A" w14:textId="790FB4C6">
            <w:pPr>
              <w:ind w:left="0"/>
            </w:pPr>
            <w:r>
              <w:t>Trung bình</w:t>
            </w:r>
          </w:p>
        </w:tc>
      </w:tr>
    </w:tbl>
    <w:p w:rsidR="7BB2CC9B" w:rsidP="3B005605" w:rsidRDefault="64362DE5" w14:paraId="1DD6326B" w14:textId="2B3E7E89">
      <w:pPr>
        <w:ind w:left="0"/>
        <w:rPr>
          <w:b/>
          <w:bCs/>
        </w:rPr>
      </w:pPr>
      <w:r w:rsidRPr="21EB3745">
        <w:rPr>
          <w:b/>
          <w:bCs/>
        </w:rPr>
        <w:t>Thứ ba</w:t>
      </w:r>
      <w:r w:rsidRPr="21EB3745" w:rsidR="7BB2CC9B">
        <w:rPr>
          <w:b/>
          <w:bCs/>
        </w:rPr>
        <w:t>. Ma Trận Truy Xuất Nguồn Gốc (Traceability Matrix)</w:t>
      </w:r>
    </w:p>
    <w:p w:rsidR="7BB2CC9B" w:rsidP="3B005605" w:rsidRDefault="7BB2CC9B" w14:paraId="149D1DD0" w14:textId="610F5E22">
      <w:pPr>
        <w:ind w:left="0"/>
        <w:rPr>
          <w:rFonts w:ascii="Segoe UI" w:hAnsi="Segoe UI" w:eastAsia="Segoe UI" w:cs="Segoe UI"/>
          <w:szCs w:val="24"/>
        </w:rPr>
      </w:pPr>
      <w:r w:rsidRPr="3B005605">
        <w:t>Mục đích: Ánh xạ yêu cầu chức năng với nguồn gốc (từ stakeholder, tài liệu nghiên cứu) và thiết kế hệ thống.</w:t>
      </w:r>
    </w:p>
    <w:tbl>
      <w:tblPr>
        <w:tblW w:w="0" w:type="auto"/>
        <w:tblLayout w:type="fixed"/>
        <w:tblLook w:val="04A0" w:firstRow="1" w:lastRow="0" w:firstColumn="1" w:lastColumn="0" w:noHBand="0" w:noVBand="1"/>
      </w:tblPr>
      <w:tblGrid>
        <w:gridCol w:w="1209"/>
        <w:gridCol w:w="2417"/>
        <w:gridCol w:w="2042"/>
        <w:gridCol w:w="2068"/>
        <w:gridCol w:w="1664"/>
      </w:tblGrid>
      <w:tr w:rsidR="3B005605" w:rsidTr="3B005605" w14:paraId="79902BB6"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4C893239" w14:textId="5B06410B">
            <w:pPr>
              <w:ind w:left="0"/>
            </w:pPr>
            <w:r>
              <w:t>ID Yêu Cầu</w:t>
            </w:r>
          </w:p>
        </w:tc>
        <w:tc>
          <w:tcPr>
            <w:tcW w:w="241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293B62A" w14:textId="1C618E25">
            <w:pPr>
              <w:ind w:left="0"/>
            </w:pPr>
            <w:r>
              <w:t>Nguồn Gốc</w:t>
            </w:r>
          </w:p>
        </w:tc>
        <w:tc>
          <w:tcPr>
            <w:tcW w:w="204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C5093B3" w14:textId="5A2E5C3D">
            <w:pPr>
              <w:ind w:left="0"/>
            </w:pPr>
            <w:r>
              <w:t>Use Case</w:t>
            </w:r>
          </w:p>
        </w:tc>
        <w:tc>
          <w:tcPr>
            <w:tcW w:w="2068"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785CEC9" w14:textId="104DF03F">
            <w:pPr>
              <w:ind w:left="0"/>
            </w:pPr>
            <w:r>
              <w:t>Module Liên Quan</w:t>
            </w:r>
          </w:p>
        </w:tc>
        <w:tc>
          <w:tcPr>
            <w:tcW w:w="166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7E07BE4" w14:textId="1BED6D0C">
            <w:pPr>
              <w:ind w:left="0"/>
            </w:pPr>
            <w:r>
              <w:t>Trạng Thái</w:t>
            </w:r>
          </w:p>
        </w:tc>
      </w:tr>
      <w:tr w:rsidR="3B005605" w:rsidTr="3B005605" w14:paraId="15B3AD1B"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DD3CE68" w14:textId="77014ABA">
            <w:pPr>
              <w:ind w:left="0"/>
            </w:pPr>
            <w:r>
              <w:t>FR-01</w:t>
            </w:r>
          </w:p>
        </w:tc>
        <w:tc>
          <w:tcPr>
            <w:tcW w:w="241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87888BF" w14:textId="3024A97C">
            <w:pPr>
              <w:ind w:left="0"/>
            </w:pPr>
            <w:r>
              <w:t>Phỏng vấn khách hàng</w:t>
            </w:r>
          </w:p>
        </w:tc>
        <w:tc>
          <w:tcPr>
            <w:tcW w:w="204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A0E96E9" w14:textId="07EF2D20">
            <w:pPr>
              <w:ind w:left="0"/>
            </w:pPr>
            <w:r>
              <w:t>UC-Đăng nhập</w:t>
            </w:r>
          </w:p>
        </w:tc>
        <w:tc>
          <w:tcPr>
            <w:tcW w:w="2068"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A6D1CC6" w14:textId="16D20799">
            <w:pPr>
              <w:ind w:left="0"/>
            </w:pPr>
            <w:r>
              <w:t>Auth Service</w:t>
            </w:r>
          </w:p>
        </w:tc>
        <w:tc>
          <w:tcPr>
            <w:tcW w:w="166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2AE68A6" w14:textId="77045DAC">
            <w:pPr>
              <w:ind w:left="0"/>
            </w:pPr>
            <w:r>
              <w:t>Đã triển khai</w:t>
            </w:r>
          </w:p>
        </w:tc>
      </w:tr>
      <w:tr w:rsidR="3B005605" w:rsidTr="3B005605" w14:paraId="60168A18" w14:textId="77777777">
        <w:trPr>
          <w:trHeight w:val="300"/>
        </w:trPr>
        <w:tc>
          <w:tcPr>
            <w:tcW w:w="120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BB9DC8B" w14:textId="6A02AEEF">
            <w:pPr>
              <w:ind w:left="0"/>
            </w:pPr>
            <w:r>
              <w:t>FR-02</w:t>
            </w:r>
          </w:p>
        </w:tc>
        <w:tc>
          <w:tcPr>
            <w:tcW w:w="2417"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04CCD90" w14:textId="399CD431">
            <w:pPr>
              <w:ind w:left="0"/>
            </w:pPr>
            <w:r>
              <w:t>Đặc tả SRS v1.0</w:t>
            </w:r>
          </w:p>
        </w:tc>
        <w:tc>
          <w:tcPr>
            <w:tcW w:w="204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846224E" w14:textId="301787D1">
            <w:pPr>
              <w:ind w:left="0"/>
            </w:pPr>
            <w:r>
              <w:t>UC-Quên mật khẩu</w:t>
            </w:r>
          </w:p>
        </w:tc>
        <w:tc>
          <w:tcPr>
            <w:tcW w:w="2068"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0CE4B04" w14:textId="37D0F0B9">
            <w:pPr>
              <w:ind w:left="0"/>
            </w:pPr>
            <w:r>
              <w:t>Email Service</w:t>
            </w:r>
          </w:p>
        </w:tc>
        <w:tc>
          <w:tcPr>
            <w:tcW w:w="1664"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3B0024A" w14:textId="641219CD">
            <w:pPr>
              <w:ind w:left="0"/>
            </w:pPr>
            <w:r>
              <w:t>Đang phát triển</w:t>
            </w:r>
          </w:p>
        </w:tc>
      </w:tr>
    </w:tbl>
    <w:p w:rsidR="7BB2CC9B" w:rsidP="3B005605" w:rsidRDefault="2C05ABBD" w14:paraId="729A9EE8" w14:textId="7C3FEEBC">
      <w:pPr>
        <w:ind w:left="0"/>
        <w:rPr>
          <w:b/>
          <w:bCs/>
        </w:rPr>
      </w:pPr>
      <w:r w:rsidRPr="21EB3745">
        <w:rPr>
          <w:b/>
          <w:bCs/>
        </w:rPr>
        <w:t>Thứ 4</w:t>
      </w:r>
      <w:r w:rsidRPr="21EB3745" w:rsidR="7BB2CC9B">
        <w:rPr>
          <w:b/>
          <w:bCs/>
        </w:rPr>
        <w:t>. User Story (Agile)</w:t>
      </w:r>
    </w:p>
    <w:p w:rsidR="7BB2CC9B" w:rsidP="3B005605" w:rsidRDefault="7BB2CC9B" w14:paraId="5AFB0C66" w14:textId="7CD1B6AE">
      <w:pPr>
        <w:ind w:left="0"/>
        <w:rPr>
          <w:rFonts w:ascii="Segoe UI" w:hAnsi="Segoe UI" w:eastAsia="Segoe UI" w:cs="Segoe UI"/>
          <w:szCs w:val="24"/>
        </w:rPr>
      </w:pPr>
      <w:r w:rsidRPr="3B005605">
        <w:t>Cú pháp chuẩn:</w:t>
      </w:r>
    </w:p>
    <w:p w:rsidR="7BB2CC9B" w:rsidP="3B005605" w:rsidRDefault="7BB2CC9B" w14:paraId="2DE24B81" w14:textId="79F5707B">
      <w:pPr>
        <w:ind w:left="0"/>
      </w:pPr>
      <w:r w:rsidRPr="3B005605">
        <w:t>"Là [vai trò], tôi muốn [tính năng] để [mục đích]."</w:t>
      </w:r>
    </w:p>
    <w:p w:rsidR="7BB2CC9B" w:rsidP="3B005605" w:rsidRDefault="7BB2CC9B" w14:paraId="4296C5D7" w14:textId="1CEAA5A0">
      <w:pPr>
        <w:ind w:left="0"/>
      </w:pPr>
      <w:r w:rsidRPr="3B005605">
        <w:t>Ví dụ:</w:t>
      </w:r>
    </w:p>
    <w:p w:rsidR="7BB2CC9B" w:rsidP="3B005605" w:rsidRDefault="7BB2CC9B" w14:paraId="5EB5041F" w14:textId="71432E38">
      <w:pPr>
        <w:ind w:left="0"/>
      </w:pPr>
      <w:r w:rsidRPr="3B005605">
        <w:t>"Là khách hàng, tôi muốn tìm kiếm sản phẩm theo tên để tiết kiệm thời gian mua hàng."</w:t>
      </w:r>
    </w:p>
    <w:p w:rsidR="7BB2CC9B" w:rsidP="3B005605" w:rsidRDefault="7BB2CC9B" w14:paraId="2F42B92B" w14:textId="49FE7A08">
      <w:pPr>
        <w:ind w:left="0"/>
      </w:pPr>
      <w:r w:rsidRPr="3B005605">
        <w:t>Kết hợp với tiêu chí chấp nhận (Acceptance Criteria):</w:t>
      </w:r>
    </w:p>
    <w:p w:rsidR="7BB2CC9B" w:rsidP="3B005605" w:rsidRDefault="7BB2CC9B" w14:paraId="319BF3F2" w14:textId="0946D409">
      <w:pPr>
        <w:ind w:left="0"/>
        <w:rPr>
          <w:rFonts w:ascii="Segoe UI" w:hAnsi="Segoe UI" w:eastAsia="Segoe UI" w:cs="Segoe UI"/>
          <w:szCs w:val="24"/>
        </w:rPr>
      </w:pPr>
      <w:r w:rsidRPr="3B005605">
        <w:t>Khi nhập từ khóa "áo thun"</w:t>
      </w:r>
    </w:p>
    <w:p w:rsidR="7BB2CC9B" w:rsidP="3B005605" w:rsidRDefault="7BB2CC9B" w14:paraId="2699F8C8" w14:textId="0376BE84">
      <w:pPr>
        <w:ind w:left="0"/>
        <w:rPr>
          <w:rFonts w:ascii="Segoe UI" w:hAnsi="Segoe UI" w:eastAsia="Segoe UI" w:cs="Segoe UI"/>
          <w:szCs w:val="24"/>
        </w:rPr>
      </w:pPr>
      <w:r w:rsidRPr="3B005605">
        <w:t>Thì hiển thị tối đa 50 kết quả</w:t>
      </w:r>
    </w:p>
    <w:p w:rsidR="7BB2CC9B" w:rsidP="3B005605" w:rsidRDefault="7BB2CC9B" w14:paraId="572EF2C8" w14:textId="2F764930">
      <w:pPr>
        <w:ind w:left="0"/>
        <w:rPr>
          <w:rFonts w:ascii="Segoe UI" w:hAnsi="Segoe UI" w:eastAsia="Segoe UI" w:cs="Segoe UI"/>
          <w:szCs w:val="24"/>
        </w:rPr>
      </w:pPr>
      <w:r w:rsidRPr="3B005605">
        <w:t>Và sắp xếp theo giá tăng dần</w:t>
      </w:r>
    </w:p>
    <w:p w:rsidR="7BB2CC9B" w:rsidP="3B005605" w:rsidRDefault="6A1A1D9E" w14:paraId="6F2AB4D3" w14:textId="28A49DF7">
      <w:pPr>
        <w:ind w:left="0"/>
        <w:rPr>
          <w:b/>
          <w:bCs/>
        </w:rPr>
      </w:pPr>
      <w:r w:rsidRPr="21EB3745">
        <w:rPr>
          <w:b/>
          <w:bCs/>
        </w:rPr>
        <w:t>Thứ 5</w:t>
      </w:r>
      <w:r w:rsidRPr="21EB3745" w:rsidR="7BB2CC9B">
        <w:rPr>
          <w:b/>
          <w:bCs/>
        </w:rPr>
        <w:t>. Biểu Đồ Use Case</w:t>
      </w:r>
    </w:p>
    <w:p w:rsidR="7BB2CC9B" w:rsidP="3B005605" w:rsidRDefault="7BB2CC9B" w14:paraId="3834F987" w14:textId="4A19B7FC">
      <w:pPr>
        <w:ind w:left="0"/>
        <w:rPr>
          <w:rFonts w:ascii="Segoe UI" w:hAnsi="Segoe UI" w:eastAsia="Segoe UI" w:cs="Segoe UI"/>
          <w:szCs w:val="24"/>
        </w:rPr>
      </w:pPr>
      <w:r w:rsidRPr="3B005605">
        <w:t>Mục đích: Mô tả tương tác giữa actor (người dùng) và hệ thống.</w:t>
      </w:r>
    </w:p>
    <w:p w:rsidR="7BB2CC9B" w:rsidP="3B005605" w:rsidRDefault="7BB2CC9B" w14:paraId="2B4249B6" w14:textId="4D886967">
      <w:pPr>
        <w:ind w:left="0"/>
        <w:rPr>
          <w:rFonts w:ascii="Segoe UI" w:hAnsi="Segoe UI" w:eastAsia="Segoe UI" w:cs="Segoe UI"/>
          <w:szCs w:val="24"/>
        </w:rPr>
      </w:pPr>
      <w:r w:rsidRPr="3B005605">
        <w:t>Thành phần:</w:t>
      </w:r>
    </w:p>
    <w:p w:rsidR="7BB2CC9B" w:rsidP="3B005605" w:rsidRDefault="7BB2CC9B" w14:paraId="7DA4B5B2" w14:textId="6AB3F8DF">
      <w:pPr>
        <w:ind w:left="0"/>
        <w:rPr>
          <w:rFonts w:ascii="Segoe UI" w:hAnsi="Segoe UI" w:eastAsia="Segoe UI" w:cs="Segoe UI"/>
          <w:szCs w:val="24"/>
        </w:rPr>
      </w:pPr>
      <w:r w:rsidRPr="3B005605">
        <w:t>Actor (người dùng, hệ thống khác).</w:t>
      </w:r>
    </w:p>
    <w:p w:rsidR="7BB2CC9B" w:rsidP="3B005605" w:rsidRDefault="7BB2CC9B" w14:paraId="04BAD06D" w14:textId="68DE2ACF">
      <w:pPr>
        <w:ind w:left="0"/>
        <w:rPr>
          <w:rFonts w:ascii="Segoe UI" w:hAnsi="Segoe UI" w:eastAsia="Segoe UI" w:cs="Segoe UI"/>
          <w:szCs w:val="24"/>
        </w:rPr>
      </w:pPr>
      <w:r w:rsidRPr="3B005605">
        <w:t>Use case (tính năng).</w:t>
      </w:r>
    </w:p>
    <w:p w:rsidR="7BB2CC9B" w:rsidP="3B005605" w:rsidRDefault="7BB2CC9B" w14:paraId="791B3C8C" w14:textId="34F61165">
      <w:pPr>
        <w:ind w:left="0"/>
        <w:rPr>
          <w:rFonts w:ascii="Segoe UI" w:hAnsi="Segoe UI" w:eastAsia="Segoe UI" w:cs="Segoe UI"/>
          <w:szCs w:val="24"/>
        </w:rPr>
      </w:pPr>
      <w:r w:rsidRPr="3B005605">
        <w:t>Relationship (kết nối).</w:t>
      </w:r>
    </w:p>
    <w:p w:rsidR="7BB2CC9B" w:rsidP="3B005605" w:rsidRDefault="7BB2CC9B" w14:paraId="3CFADC2F" w14:textId="4D3455B8">
      <w:pPr>
        <w:ind w:left="0"/>
      </w:pPr>
      <w:r w:rsidRPr="21EB3745">
        <w:t>Ví dụ:</w:t>
      </w:r>
    </w:p>
    <w:p w:rsidR="7BB2CC9B" w:rsidP="3B005605" w:rsidRDefault="7BB2CC9B" w14:paraId="2FEEA31D" w14:textId="1BBCA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 w:rsidRPr="3B005605">
        <w:t xml:space="preserve">[Khách hàng] --&gt; (Đặt hàng)  </w:t>
      </w:r>
    </w:p>
    <w:p w:rsidR="7BB2CC9B" w:rsidP="3B005605" w:rsidRDefault="7BB2CC9B" w14:paraId="0CC8AF8B" w14:textId="35F0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 w:rsidRPr="21EB3745">
        <w:t xml:space="preserve">[Quản lý] --&gt; (Xem báo cáo)  </w:t>
      </w:r>
    </w:p>
    <w:p w:rsidR="7BB2CC9B" w:rsidP="3B005605" w:rsidRDefault="7BB2CC9B" w14:paraId="2A13242F" w14:textId="581913B5">
      <w:pPr>
        <w:ind w:left="0"/>
        <w:rPr>
          <w:b/>
          <w:bCs/>
        </w:rPr>
      </w:pPr>
      <w:r w:rsidRPr="3B005605">
        <w:rPr>
          <w:b/>
          <w:bCs/>
        </w:rPr>
        <w:t>Ví Dụ Tổng Hợp</w:t>
      </w:r>
      <w:r w:rsidRPr="3B005605" w:rsidR="4973612B">
        <w:rPr>
          <w:b/>
          <w:bCs/>
        </w:rPr>
        <w:t xml:space="preserve"> cho các phương pháp trên</w:t>
      </w:r>
    </w:p>
    <w:p w:rsidR="7BB2CC9B" w:rsidP="3B005605" w:rsidRDefault="7BB2CC9B" w14:paraId="7050D215" w14:textId="5C6B68B0">
      <w:pPr>
        <w:ind w:left="0"/>
        <w:rPr>
          <w:b/>
          <w:bCs/>
        </w:rPr>
      </w:pPr>
      <w:r w:rsidRPr="21EB3745">
        <w:rPr>
          <w:b/>
          <w:bCs/>
        </w:rPr>
        <w:t xml:space="preserve">A. </w:t>
      </w:r>
      <w:r w:rsidRPr="21EB3745" w:rsidR="4960962A">
        <w:rPr>
          <w:b/>
          <w:bCs/>
        </w:rPr>
        <w:t xml:space="preserve">Mô tả bằng lời - </w:t>
      </w:r>
      <w:r w:rsidRPr="21EB3745">
        <w:rPr>
          <w:b/>
          <w:bCs/>
        </w:rPr>
        <w:t>Yêu Cầu Chức Năng "Đặt Hàng"</w:t>
      </w:r>
    </w:p>
    <w:p w:rsidR="7BB2CC9B" w:rsidP="3B005605" w:rsidRDefault="7BB2CC9B" w14:paraId="72989556" w14:textId="3C20C957">
      <w:pPr>
        <w:ind w:left="0"/>
        <w:rPr>
          <w:rFonts w:ascii="Segoe UI" w:hAnsi="Segoe UI" w:eastAsia="Segoe UI" w:cs="Segoe UI"/>
          <w:i/>
          <w:iCs/>
          <w:szCs w:val="24"/>
        </w:rPr>
      </w:pPr>
      <w:r w:rsidRPr="3B005605">
        <w:t>Mô tả bằng lời:</w:t>
      </w:r>
      <w:r>
        <w:br/>
      </w:r>
      <w:r w:rsidRPr="3B005605">
        <w:t xml:space="preserve"> "Khách hàng chọn sản phẩm, thêm vào giỏ hàng, nhập thông tin giao nhận và thanh toán."</w:t>
      </w:r>
    </w:p>
    <w:p w:rsidR="7BB2CC9B" w:rsidP="3B005605" w:rsidRDefault="7BB2CC9B" w14:paraId="1099CCF7" w14:textId="396111AC">
      <w:pPr>
        <w:ind w:left="0"/>
        <w:rPr>
          <w:rFonts w:ascii="Segoe UI" w:hAnsi="Segoe UI" w:eastAsia="Segoe UI" w:cs="Segoe UI"/>
          <w:i/>
          <w:iCs/>
          <w:szCs w:val="24"/>
        </w:rPr>
      </w:pPr>
      <w:r w:rsidRPr="3B005605">
        <w:t>User Story:</w:t>
      </w:r>
      <w:r>
        <w:br/>
      </w:r>
      <w:r w:rsidRPr="3B005605">
        <w:t xml:space="preserve"> "Là khách hàng, tôi muốn thanh toán bằng ví điện tử để không cần nhập thẻ."</w:t>
      </w:r>
    </w:p>
    <w:p w:rsidR="7BB2CC9B" w:rsidP="3B005605" w:rsidRDefault="7BB2CC9B" w14:paraId="0923FCF1" w14:textId="4B529D26">
      <w:pPr>
        <w:ind w:left="0"/>
        <w:rPr>
          <w:rFonts w:ascii="Segoe UI" w:hAnsi="Segoe UI" w:eastAsia="Segoe UI" w:cs="Segoe UI"/>
          <w:szCs w:val="24"/>
        </w:rPr>
      </w:pPr>
      <w:r w:rsidRPr="3B005605">
        <w:t>Bảng quy trình:</w:t>
      </w:r>
    </w:p>
    <w:tbl>
      <w:tblPr>
        <w:tblW w:w="0" w:type="auto"/>
        <w:tblLayout w:type="fixed"/>
        <w:tblLook w:val="04A0" w:firstRow="1" w:lastRow="0" w:firstColumn="1" w:lastColumn="0" w:noHBand="0" w:noVBand="1"/>
      </w:tblPr>
      <w:tblGrid>
        <w:gridCol w:w="881"/>
        <w:gridCol w:w="2765"/>
        <w:gridCol w:w="4095"/>
      </w:tblGrid>
      <w:tr w:rsidR="3B005605" w:rsidTr="3B005605" w14:paraId="5C2CE171" w14:textId="77777777">
        <w:trPr>
          <w:trHeight w:val="300"/>
        </w:trPr>
        <w:tc>
          <w:tcPr>
            <w:tcW w:w="881"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8AD9CD7" w14:textId="7F49CE6F">
            <w:pPr>
              <w:ind w:left="0"/>
            </w:pPr>
            <w:r>
              <w:t>Bước</w:t>
            </w:r>
          </w:p>
        </w:tc>
        <w:tc>
          <w:tcPr>
            <w:tcW w:w="27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8E42DFE" w14:textId="21171F56">
            <w:pPr>
              <w:ind w:left="0"/>
            </w:pPr>
            <w:r>
              <w:t>Hành Động</w:t>
            </w:r>
          </w:p>
        </w:tc>
        <w:tc>
          <w:tcPr>
            <w:tcW w:w="409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770537C" w14:textId="486CADC8">
            <w:pPr>
              <w:ind w:left="0"/>
            </w:pPr>
            <w:r>
              <w:t>Hệ Thống Xử Lý</w:t>
            </w:r>
          </w:p>
        </w:tc>
      </w:tr>
      <w:tr w:rsidR="3B005605" w:rsidTr="3B005605" w14:paraId="35EF2545" w14:textId="77777777">
        <w:trPr>
          <w:trHeight w:val="300"/>
        </w:trPr>
        <w:tc>
          <w:tcPr>
            <w:tcW w:w="881"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63318184" w14:textId="4CEA0767">
            <w:pPr>
              <w:ind w:left="0"/>
            </w:pPr>
            <w:r>
              <w:t>1</w:t>
            </w:r>
          </w:p>
        </w:tc>
        <w:tc>
          <w:tcPr>
            <w:tcW w:w="27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30443CE" w14:textId="0B4DFA0D">
            <w:pPr>
              <w:ind w:left="0"/>
            </w:pPr>
            <w:r>
              <w:t>Chọn sản phẩm</w:t>
            </w:r>
          </w:p>
        </w:tc>
        <w:tc>
          <w:tcPr>
            <w:tcW w:w="409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826EC20" w14:textId="777AE18D">
            <w:pPr>
              <w:ind w:left="0"/>
            </w:pPr>
            <w:r>
              <w:t>Hiển thị chi tiết và số lượng tồn kho</w:t>
            </w:r>
          </w:p>
        </w:tc>
      </w:tr>
      <w:tr w:rsidR="3B005605" w:rsidTr="3B005605" w14:paraId="105A11F4" w14:textId="77777777">
        <w:trPr>
          <w:trHeight w:val="300"/>
        </w:trPr>
        <w:tc>
          <w:tcPr>
            <w:tcW w:w="881"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2CEC2359" w14:textId="6B93CB5F">
            <w:pPr>
              <w:ind w:left="0"/>
            </w:pPr>
            <w:r>
              <w:t>2</w:t>
            </w:r>
          </w:p>
        </w:tc>
        <w:tc>
          <w:tcPr>
            <w:tcW w:w="27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6419B90" w14:textId="632BF0AA">
            <w:pPr>
              <w:ind w:left="0"/>
            </w:pPr>
            <w:r>
              <w:t>Thêm vào giỏ hàng</w:t>
            </w:r>
          </w:p>
        </w:tc>
        <w:tc>
          <w:tcPr>
            <w:tcW w:w="409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A7C1701" w14:textId="7218EAD1">
            <w:pPr>
              <w:ind w:left="0"/>
            </w:pPr>
            <w:r>
              <w:t>Cập nhật giỏ hàng real-time</w:t>
            </w:r>
          </w:p>
        </w:tc>
      </w:tr>
      <w:tr w:rsidR="3B005605" w:rsidTr="3B005605" w14:paraId="54A06DE2" w14:textId="77777777">
        <w:trPr>
          <w:trHeight w:val="300"/>
        </w:trPr>
        <w:tc>
          <w:tcPr>
            <w:tcW w:w="881"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071376E0" w14:textId="63D0A03C">
            <w:pPr>
              <w:ind w:left="0"/>
            </w:pPr>
            <w:r>
              <w:t>3</w:t>
            </w:r>
          </w:p>
        </w:tc>
        <w:tc>
          <w:tcPr>
            <w:tcW w:w="276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21B5275" w14:textId="5E9C07B0">
            <w:pPr>
              <w:ind w:left="0"/>
            </w:pPr>
            <w:r>
              <w:t>Nhập địa chỉ giao hàng</w:t>
            </w:r>
          </w:p>
        </w:tc>
        <w:tc>
          <w:tcPr>
            <w:tcW w:w="409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62BA6636" w14:textId="5648F882">
            <w:pPr>
              <w:ind w:left="0"/>
            </w:pPr>
            <w:r>
              <w:t>Validate định dạng</w:t>
            </w:r>
          </w:p>
        </w:tc>
      </w:tr>
    </w:tbl>
    <w:p w:rsidR="7BB2CC9B" w:rsidP="3B005605" w:rsidRDefault="7BB2CC9B" w14:paraId="4E066512" w14:textId="4620B9B7">
      <w:pPr>
        <w:ind w:left="0"/>
        <w:rPr>
          <w:rFonts w:ascii="Segoe UI" w:hAnsi="Segoe UI" w:eastAsia="Segoe UI" w:cs="Segoe UI"/>
          <w:szCs w:val="24"/>
        </w:rPr>
      </w:pPr>
      <w:r w:rsidRPr="21EB3745">
        <w:t>Biểu đồ Use Case:</w:t>
      </w:r>
    </w:p>
    <w:p w:rsidR="7BB2CC9B" w:rsidP="3B005605" w:rsidRDefault="7BB2CC9B" w14:paraId="32DC0A44" w14:textId="0AC09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 w:rsidRPr="3B005605">
        <w:t>[Khách hàng] --&gt; (Chọn sản phẩm)</w:t>
      </w:r>
    </w:p>
    <w:p w:rsidR="7BB2CC9B" w:rsidP="3B005605" w:rsidRDefault="7BB2CC9B" w14:paraId="177A25A9" w14:textId="54077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 w:rsidRPr="3B005605">
        <w:t>[Khách hàng] --&gt; (Thanh toán)</w:t>
      </w:r>
    </w:p>
    <w:p w:rsidR="7BB2CC9B" w:rsidP="3B005605" w:rsidRDefault="7BB2CC9B" w14:paraId="24B279CB" w14:textId="31A32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 w:rsidRPr="3B005605">
        <w:t>[Hệ thống] --&gt; (Gửi email xác nhận)</w:t>
      </w:r>
    </w:p>
    <w:p w:rsidR="3B005605" w:rsidP="3B005605" w:rsidRDefault="3B005605" w14:paraId="757D3D13" w14:textId="5011B429">
      <w:pPr>
        <w:ind w:left="0"/>
      </w:pPr>
    </w:p>
    <w:p w:rsidR="7BB2CC9B" w:rsidP="3B005605" w:rsidRDefault="7BB2CC9B" w14:paraId="26817BE1" w14:textId="30EFCC48">
      <w:pPr>
        <w:ind w:left="0"/>
        <w:rPr>
          <w:b/>
          <w:bCs/>
          <w:i/>
          <w:iCs/>
          <w:color w:val="FF0000"/>
        </w:rPr>
      </w:pPr>
      <w:r w:rsidRPr="3B005605">
        <w:rPr>
          <w:b/>
          <w:bCs/>
          <w:i/>
          <w:iCs/>
          <w:color w:val="FF0000"/>
        </w:rPr>
        <w:t>Lưu ý sử dụng</w:t>
      </w:r>
    </w:p>
    <w:p w:rsidR="7BB2CC9B" w:rsidP="3B005605" w:rsidRDefault="7BB2CC9B" w14:paraId="6C4B651B" w14:textId="2C92ABCF">
      <w:pPr>
        <w:ind w:left="0"/>
        <w:rPr>
          <w:rFonts w:ascii="Segoe UI" w:hAnsi="Segoe UI" w:eastAsia="Segoe UI" w:cs="Segoe UI"/>
          <w:szCs w:val="24"/>
        </w:rPr>
      </w:pPr>
      <w:r w:rsidRPr="3B005605">
        <w:t>Với yêu cầu đơn giản: Dùng mô tả bằng lời hoặc bảng liệt kê.</w:t>
      </w:r>
    </w:p>
    <w:p w:rsidR="7BB2CC9B" w:rsidP="3B005605" w:rsidRDefault="7BB2CC9B" w14:paraId="5305815D" w14:textId="4CD88A6E">
      <w:pPr>
        <w:ind w:left="0"/>
        <w:rPr>
          <w:rFonts w:ascii="Segoe UI" w:hAnsi="Segoe UI" w:eastAsia="Segoe UI" w:cs="Segoe UI"/>
          <w:szCs w:val="24"/>
        </w:rPr>
      </w:pPr>
      <w:r w:rsidRPr="3B005605">
        <w:t>Yêu cầu phức tạp: Kết hợp ma trận, DFD, User Story.</w:t>
      </w:r>
    </w:p>
    <w:p w:rsidR="7BB2CC9B" w:rsidP="3B005605" w:rsidRDefault="7BB2CC9B" w14:paraId="42FBB4F7" w14:textId="1A947413">
      <w:pPr>
        <w:ind w:left="0"/>
        <w:rPr>
          <w:rFonts w:ascii="Segoe UI" w:hAnsi="Segoe UI" w:eastAsia="Segoe UI" w:cs="Segoe UI"/>
          <w:szCs w:val="24"/>
        </w:rPr>
      </w:pPr>
      <w:r w:rsidRPr="3B005605">
        <w:t>Dự án Agile: Ưu tiên User Story + Acceptance Criteria.</w:t>
      </w:r>
    </w:p>
    <w:p w:rsidR="7BB2CC9B" w:rsidP="3B005605" w:rsidRDefault="7BB2CC9B" w14:paraId="1ED533B8" w14:textId="18F5F32A">
      <w:pPr>
        <w:ind w:left="0"/>
        <w:rPr>
          <w:rFonts w:ascii="Segoe UI" w:hAnsi="Segoe UI" w:eastAsia="Segoe UI" w:cs="Segoe UI"/>
          <w:szCs w:val="24"/>
        </w:rPr>
      </w:pPr>
      <w:r w:rsidRPr="3B005605">
        <w:t>Tính minh bạch: Luôn dùng Traceability Matrix để theo dõi nguồn gốc yêu cầu.</w:t>
      </w:r>
    </w:p>
    <w:p w:rsidR="7BB2CC9B" w:rsidP="3B005605" w:rsidRDefault="7BB2CC9B" w14:paraId="42DD0AE2" w14:textId="218BCEFA">
      <w:pPr>
        <w:ind w:left="0"/>
        <w:rPr>
          <w:rFonts w:ascii="Segoe UI" w:hAnsi="Segoe UI" w:eastAsia="Segoe UI" w:cs="Segoe UI"/>
          <w:b/>
          <w:bCs/>
          <w:i/>
          <w:iCs/>
          <w:color w:val="FF0000"/>
          <w:szCs w:val="24"/>
        </w:rPr>
      </w:pPr>
      <w:r w:rsidRPr="3B005605">
        <w:t>Các phương pháp này có thể kết hợp linh hoạt tùy vào độ phức tạp của hệ thống!</w:t>
      </w:r>
    </w:p>
    <w:p w:rsidR="3B005605" w:rsidP="3B005605" w:rsidRDefault="3B005605" w14:paraId="53A07EF4" w14:textId="0E93C544">
      <w:pPr>
        <w:rPr>
          <w:b/>
          <w:bCs/>
          <w:i/>
          <w:iCs/>
          <w:color w:val="FF0000"/>
        </w:rPr>
      </w:pPr>
    </w:p>
    <w:p w:rsidR="00E44E0B" w:rsidP="00E44E0B" w:rsidRDefault="196E345B" w14:paraId="2FF5400F" w14:textId="7EFED708">
      <w:pPr>
        <w:pStyle w:val="Heading3"/>
      </w:pPr>
      <w:bookmarkStart w:name="_Toc353293534" w:id="21"/>
      <w:r>
        <w:t>2</w:t>
      </w:r>
      <w:r w:rsidR="476BA2C5">
        <w:t>.</w:t>
      </w:r>
      <w:r w:rsidR="4A5527BB">
        <w:t>4</w:t>
      </w:r>
      <w:bookmarkEnd w:id="21"/>
      <w:r w:rsidR="4F4AD333">
        <w:t>.2 Yêu cầu phi chức năng</w:t>
      </w:r>
    </w:p>
    <w:p w:rsidRPr="005F23D7" w:rsidR="008E56C8" w:rsidP="008E56C8" w:rsidRDefault="008E56C8" w14:paraId="139F6D88" w14:textId="77777777">
      <w:bookmarkStart w:name="_Toc352609406" w:id="22"/>
      <w:r>
        <w:t xml:space="preserve">1. </w:t>
      </w:r>
      <w:bookmarkEnd w:id="22"/>
      <w:r w:rsidRPr="00CD279A">
        <w:t>Khả năng sử dụng</w:t>
      </w:r>
    </w:p>
    <w:p w:rsidR="008E56C8" w:rsidP="008E56C8" w:rsidRDefault="008E56C8" w14:paraId="1FB0239F" w14:textId="77777777">
      <w:pPr>
        <w:pStyle w:val="InfoBlue"/>
      </w:pPr>
      <w:r>
        <w:t>[Xác định</w:t>
      </w:r>
      <w:r w:rsidRPr="00CD279A">
        <w:t xml:space="preserve"> </w:t>
      </w:r>
      <w:r>
        <w:t xml:space="preserve">các </w:t>
      </w:r>
      <w:r w:rsidRPr="00CD279A">
        <w:t xml:space="preserve">yêu cầu liên quan đến các đặc điểm </w:t>
      </w:r>
      <w:r>
        <w:t>giúp phần mềm có giao diện</w:t>
      </w:r>
      <w:r w:rsidRPr="00CD279A">
        <w:t xml:space="preserve"> “thân thiện với người dùng”. Khả năng sử dụng bao gồm dễ sử dụng, dễ học; </w:t>
      </w:r>
      <w:r>
        <w:t xml:space="preserve">có </w:t>
      </w:r>
      <w:r w:rsidRPr="00CD279A">
        <w:t>khả năng ghi nhớ; tránh lỗi,</w:t>
      </w:r>
      <w:r>
        <w:t xml:space="preserve"> khả năng</w:t>
      </w:r>
      <w:r w:rsidRPr="00CD279A">
        <w:t xml:space="preserve"> xử lý và phục hồi; hiệu quả tương tác; khả năng tiếp cận; và </w:t>
      </w:r>
      <w:r>
        <w:t>thiết kế gọn nhẹ</w:t>
      </w:r>
      <w:r w:rsidRPr="00CD279A">
        <w:t xml:space="preserve">. Đôi khi những điều này có thể xung đột với nhau, </w:t>
      </w:r>
      <w:r>
        <w:t>cũng như</w:t>
      </w:r>
      <w:r w:rsidRPr="00CD279A">
        <w:t xml:space="preserve"> dễ sử dụng </w:t>
      </w:r>
      <w:r>
        <w:t>có thể xung đột với</w:t>
      </w:r>
      <w:r w:rsidRPr="00CD279A">
        <w:t xml:space="preserve"> dễ học. Chỉ ra </w:t>
      </w:r>
      <w:r>
        <w:t>tất cả</w:t>
      </w:r>
      <w:r w:rsidRPr="00CD279A">
        <w:t xml:space="preserve"> tiêu chuẩn hoặc nguyên tắc thiết kế giao diện người dùng mà ứng dụng phải tuân theo.]</w:t>
      </w:r>
    </w:p>
    <w:p w:rsidRPr="005F23D7" w:rsidR="008E56C8" w:rsidP="008E56C8" w:rsidRDefault="008E56C8" w14:paraId="6E5F4545" w14:textId="77777777">
      <w:bookmarkStart w:name="_Toc352609407" w:id="23"/>
      <w:r>
        <w:t xml:space="preserve">2. </w:t>
      </w:r>
      <w:bookmarkEnd w:id="23"/>
      <w:r w:rsidRPr="00CD279A">
        <w:t>Hiệu suất</w:t>
      </w:r>
    </w:p>
    <w:p w:rsidRPr="00AA438F" w:rsidR="008E56C8" w:rsidP="008E56C8" w:rsidRDefault="008E56C8" w14:paraId="58D05BAB" w14:textId="77777777">
      <w:pPr>
        <w:pStyle w:val="InfoBlue"/>
      </w:pPr>
      <w:r>
        <w:t>[Nêu</w:t>
      </w:r>
      <w:r w:rsidRPr="00AA438F">
        <w:t xml:space="preserve"> các yêu cầu hiệu suất cụ thể cho các hoạt động hệ thống khác nhau. Nếu các yêu cầu chức năng hoặc tính năng khác nhau có yêu cầu về hiệu suất khác nhau, nên chỉ định các mục tiêu hiệu suất đó ngay </w:t>
      </w:r>
      <w:r>
        <w:t>cạnh</w:t>
      </w:r>
      <w:r w:rsidRPr="00AA438F">
        <w:t xml:space="preserve"> các yêu cầu chức năng tương ứng</w:t>
      </w:r>
      <w:r>
        <w:t xml:space="preserve"> chứ không gộp lại trong phần này</w:t>
      </w:r>
      <w:r w:rsidRPr="00AA438F">
        <w:t>. Một số mục tiêu hiệu suất mẫu</w:t>
      </w:r>
      <w:r>
        <w:t xml:space="preserve"> bao gốm: </w:t>
      </w:r>
    </w:p>
    <w:p w:rsidR="008E56C8" w:rsidP="008E56C8" w:rsidRDefault="008E56C8" w14:paraId="18D5F7EF" w14:textId="77777777">
      <w:pPr>
        <w:pStyle w:val="InfoBlue"/>
      </w:pPr>
      <w:r w:rsidRPr="00AA438F">
        <w:t>Thời gian phản hồi cho một giao dịch (trung bình, tối đa)</w:t>
      </w:r>
    </w:p>
    <w:p w:rsidR="008E56C8" w:rsidP="008E56C8" w:rsidRDefault="008E56C8" w14:paraId="2F357026" w14:textId="77777777">
      <w:pPr>
        <w:pStyle w:val="InfoBlue"/>
      </w:pPr>
      <w:r>
        <w:t xml:space="preserve">Xuất </w:t>
      </w:r>
      <w:r w:rsidRPr="00407DA9">
        <w:t>lượng, ví dụ: giao dịch mỗi giây</w:t>
      </w:r>
    </w:p>
    <w:p w:rsidR="008E56C8" w:rsidP="008E56C8" w:rsidRDefault="008E56C8" w14:paraId="56C17233" w14:textId="77777777">
      <w:pPr>
        <w:pStyle w:val="InfoBlue"/>
      </w:pPr>
      <w:r>
        <w:t>Hiệu suất</w:t>
      </w:r>
      <w:r w:rsidRPr="00407DA9">
        <w:t xml:space="preserve">, ví dụ, số lượng khách hàng hoặc giao dịch mà hệ thống có thể đáp </w:t>
      </w:r>
      <w:r>
        <w:t>ứng</w:t>
      </w:r>
    </w:p>
    <w:p w:rsidR="008E56C8" w:rsidP="008E56C8" w:rsidRDefault="008E56C8" w14:paraId="579ADB65" w14:textId="77777777">
      <w:pPr>
        <w:pStyle w:val="InfoBlue"/>
      </w:pPr>
      <w:r w:rsidRPr="00407DA9">
        <w:t>Sử dụng tài nguyên, chẳng hạn như bộ nhớ, đĩa, thông tin liên lạc, v.v.]</w:t>
      </w:r>
    </w:p>
    <w:p w:rsidR="008E56C8" w:rsidP="008E56C8" w:rsidRDefault="008E56C8" w14:paraId="386201C9" w14:textId="77777777">
      <w:bookmarkStart w:name="_Toc439994692" w:id="24"/>
      <w:bookmarkStart w:name="_Toc352609408" w:id="25"/>
      <w:r>
        <w:t>3.</w:t>
      </w:r>
      <w:r w:rsidRPr="008E56C8">
        <w:t xml:space="preserve"> </w:t>
      </w:r>
      <w:r>
        <w:t xml:space="preserve">Độ tin cậy  </w:t>
      </w:r>
    </w:p>
    <w:p w:rsidR="008E56C8" w:rsidP="008E56C8" w:rsidRDefault="008E56C8" w14:paraId="4AC28D6B" w14:textId="77777777">
      <w:pPr>
        <w:pStyle w:val="InfoBlue"/>
      </w:pPr>
      <w:r>
        <w:t>[</w:t>
      </w:r>
      <w:r w:rsidRPr="00407DA9">
        <w:t xml:space="preserve">Yêu cầu về độ tin cậy của hệ thống nên được nêu rõ ở đây. </w:t>
      </w:r>
      <w:r>
        <w:t>Dưới đây là một số gợi ý</w:t>
      </w:r>
      <w:r w:rsidRPr="00407DA9">
        <w:t>:</w:t>
      </w:r>
    </w:p>
    <w:p w:rsidR="008E56C8" w:rsidP="008E56C8" w:rsidRDefault="008E56C8" w14:paraId="4C0C7119" w14:textId="77777777">
      <w:pPr>
        <w:pStyle w:val="InfoBlue"/>
      </w:pPr>
      <w:r w:rsidRPr="00407DA9">
        <w:t>Tính khả dụng — chỉ định phần trăm thời gian khả dụng (xx.xx%), số giờ sử dụng, quyền truy cập bảo trì, hoạt động ở chế độ bị xuống cấp, v.v.</w:t>
      </w:r>
    </w:p>
    <w:p w:rsidR="008E56C8" w:rsidP="008E56C8" w:rsidRDefault="008E56C8" w14:paraId="1EDFCE7D" w14:textId="77777777">
      <w:pPr>
        <w:pStyle w:val="InfoBlue"/>
      </w:pPr>
      <w:r w:rsidRPr="00407DA9">
        <w:t xml:space="preserve">Thời gian trung bình giữa </w:t>
      </w:r>
      <w:r>
        <w:t>hai lỗi</w:t>
      </w:r>
      <w:r w:rsidRPr="00407DA9">
        <w:t xml:space="preserve"> (MTBF) - thường được xác định bằng giờ, nhưng cũng có thể được xác định theo ngày, tháng hoặc năm.</w:t>
      </w:r>
    </w:p>
    <w:p w:rsidR="008E56C8" w:rsidP="008E56C8" w:rsidRDefault="008E56C8" w14:paraId="1D391D6A" w14:textId="77777777">
      <w:pPr>
        <w:pStyle w:val="InfoBlue"/>
      </w:pPr>
      <w:r w:rsidRPr="006A56CE">
        <w:t>Thời gian trung bình để sửa chữa (MTTR) —hệ thống được phép ngừng hoạt động sau khi bị lỗi trong bao lâu?</w:t>
      </w:r>
    </w:p>
    <w:p w:rsidR="008E56C8" w:rsidP="008E56C8" w:rsidRDefault="008E56C8" w14:paraId="153293B5" w14:textId="77777777">
      <w:pPr>
        <w:pStyle w:val="InfoBlue"/>
      </w:pPr>
      <w:r w:rsidRPr="006A56CE">
        <w:t>Độ chính xác — chỉ định độ chính xác (độ phân giải) và độ chính xác (theo một số tiêu chuẩn đã biết) được yêu cầu trong đầu ra của hệ thống.</w:t>
      </w:r>
    </w:p>
    <w:p w:rsidR="008E56C8" w:rsidP="008E56C8" w:rsidRDefault="008E56C8" w14:paraId="39F70487" w14:textId="77777777">
      <w:pPr>
        <w:pStyle w:val="InfoBlue"/>
      </w:pPr>
      <w:r>
        <w:t>Số lỗi tối đa hoặc tỷ lệ lỗi</w:t>
      </w:r>
      <w:r w:rsidRPr="006A56CE">
        <w:t xml:space="preserve"> — thường được biểu thị bằng </w:t>
      </w:r>
      <w:r>
        <w:t xml:space="preserve">số </w:t>
      </w:r>
      <w:r w:rsidRPr="006A56CE">
        <w:t>lỗi trên một nghìn dòng mã (bug / KLOC) hoặc</w:t>
      </w:r>
      <w:r>
        <w:t xml:space="preserve"> số</w:t>
      </w:r>
      <w:r w:rsidRPr="006A56CE">
        <w:t xml:space="preserve"> lỗi trên mỗi điểm chức năng (bug / function-point).</w:t>
      </w:r>
    </w:p>
    <w:p w:rsidR="008E56C8" w:rsidP="008E56C8" w:rsidRDefault="008E56C8" w14:paraId="1FBA45EC" w14:textId="77777777">
      <w:pPr>
        <w:pStyle w:val="InfoBlue"/>
      </w:pPr>
      <w:r w:rsidRPr="0035613B">
        <w:t xml:space="preserve">Lỗi hoặc Tỷ lệ Lỗi — được phân loại theo các lỗi nhỏ, </w:t>
      </w:r>
      <w:r>
        <w:t>lớn</w:t>
      </w:r>
      <w:r w:rsidRPr="0035613B">
        <w:t xml:space="preserve"> và nghiêm trọng: (các) yêu cầu phải xác định ý nghĩa của một lỗi “nghiêm trọng”; ví dụ: mất hoàn toàn dữ liệu hoặc hoàn toàn không thể sử dụng các phần nhất định của chức năng của hệ thống.]</w:t>
      </w:r>
    </w:p>
    <w:p w:rsidRPr="005F23D7" w:rsidR="008E56C8" w:rsidP="008E56C8" w:rsidRDefault="008E56C8" w14:paraId="2FD1DF7E" w14:textId="77777777">
      <w:r>
        <w:t xml:space="preserve">4. </w:t>
      </w:r>
      <w:bookmarkEnd w:id="24"/>
      <w:bookmarkEnd w:id="25"/>
      <w:r>
        <w:t>Độ bảo mật</w:t>
      </w:r>
    </w:p>
    <w:p w:rsidR="008E56C8" w:rsidP="008E56C8" w:rsidRDefault="008E56C8" w14:paraId="34B2BD27" w14:textId="77777777">
      <w:pPr>
        <w:pStyle w:val="InfoBlue"/>
      </w:pPr>
      <w:r w:rsidRPr="0035613B">
        <w:t>[</w:t>
      </w:r>
      <w:r>
        <w:t>Xác</w:t>
      </w:r>
      <w:r w:rsidRPr="0035613B">
        <w:t xml:space="preserve"> định </w:t>
      </w:r>
      <w:r>
        <w:t>các</w:t>
      </w:r>
      <w:r w:rsidRPr="0035613B">
        <w:t xml:space="preserve"> yêu cầu liên quan đến vấn đề bảo mật hoặc quyền riêng tư </w:t>
      </w:r>
      <w:r>
        <w:t xml:space="preserve">dẫn đến </w:t>
      </w:r>
      <w:r w:rsidRPr="0035613B">
        <w:t xml:space="preserve">hạn chế quyền truy cập hoặc sử dụng sản phẩm. </w:t>
      </w:r>
      <w:r>
        <w:t>Có thể là</w:t>
      </w:r>
      <w:r w:rsidRPr="0035613B">
        <w:t xml:space="preserve"> bảo mật vật lý, dữ liệu hoặc phần mềm. Các yêu cầu bảo mật thường bắt nguồn từ các quy tắc kinh doanh, vì vậy hãy xác định mọi chính sách hoặc quy định về bảo mật hoặc quyền riêng tư mà sản phẩm phải tuân theo. </w:t>
      </w:r>
      <w:r>
        <w:t>Hãy tham khảo tài liệu n</w:t>
      </w:r>
      <w:r w:rsidRPr="0035613B">
        <w:t xml:space="preserve">ếu những điều này được ghi lại trong kho lưu trữ quy tắc kinh doanh,.] </w:t>
      </w:r>
      <w:bookmarkStart w:name="_Toc439994693" w:id="26"/>
    </w:p>
    <w:p w:rsidRPr="005F23D7" w:rsidR="008E56C8" w:rsidP="008E56C8" w:rsidRDefault="008E56C8" w14:paraId="629B3CB4" w14:textId="77777777">
      <w:bookmarkStart w:name="_Toc439994691" w:id="27"/>
      <w:bookmarkStart w:name="_Toc352609409" w:id="28"/>
      <w:r>
        <w:t xml:space="preserve">5. </w:t>
      </w:r>
      <w:bookmarkEnd w:id="27"/>
      <w:bookmarkEnd w:id="28"/>
      <w:r>
        <w:t>Độ an toàn</w:t>
      </w:r>
    </w:p>
    <w:p w:rsidR="008E56C8" w:rsidP="008E56C8" w:rsidRDefault="008E56C8" w14:paraId="70A915F0" w14:textId="77777777">
      <w:pPr>
        <w:pStyle w:val="InfoBlue"/>
      </w:pPr>
      <w:r w:rsidRPr="0035613B">
        <w:t>[</w:t>
      </w:r>
      <w:r>
        <w:t>Xác định</w:t>
      </w:r>
      <w:r w:rsidRPr="0035613B">
        <w:t xml:space="preserve"> các yêu cầu liên quan đến mất mát, hư hỏng hoặc tổn hại có thể xảy ra </w:t>
      </w:r>
      <w:r>
        <w:t>khi</w:t>
      </w:r>
      <w:r w:rsidRPr="0035613B">
        <w:t xml:space="preserve"> sử dụng sản </w:t>
      </w:r>
      <w:r w:rsidRPr="0035613B">
        <w:t>phẩm. Xác định</w:t>
      </w:r>
      <w:r>
        <w:t xml:space="preserve"> các</w:t>
      </w:r>
      <w:r w:rsidRPr="0035613B">
        <w:t xml:space="preserve"> biện pháp bảo vệ hoặc hành động phải được thực hiện, cũng như các hành động nguy hiểm tiềm ẩn phải ngăn chặn. Xác định </w:t>
      </w:r>
      <w:r>
        <w:t xml:space="preserve">các </w:t>
      </w:r>
      <w:r w:rsidRPr="0035613B">
        <w:t xml:space="preserve">chứng nhận, chính sách hoặc quy định an toàn mà sản phẩm </w:t>
      </w:r>
      <w:r>
        <w:t xml:space="preserve">cần </w:t>
      </w:r>
      <w:r w:rsidRPr="0035613B">
        <w:t xml:space="preserve">phải tuân theo.] </w:t>
      </w:r>
      <w:bookmarkStart w:name="_Toc521150208" w:id="29"/>
      <w:bookmarkStart w:name="_Toc352609410" w:id="30"/>
      <w:bookmarkEnd w:id="26"/>
    </w:p>
    <w:p w:rsidR="008E56C8" w:rsidP="008E56C8" w:rsidRDefault="008E56C8" w14:paraId="17DF7352" w14:textId="77777777">
      <w:r>
        <w:t xml:space="preserve">6. </w:t>
      </w:r>
      <w:bookmarkEnd w:id="29"/>
      <w:r>
        <w:t>Khả năng hỗ trợ</w:t>
      </w:r>
    </w:p>
    <w:p w:rsidRPr="00743E4B" w:rsidR="008E56C8" w:rsidP="008E56C8" w:rsidRDefault="008E56C8" w14:paraId="6B3C07C0" w14:textId="77777777">
      <w:pPr>
        <w:pStyle w:val="InfoBlue"/>
      </w:pPr>
      <w:r>
        <w:t>[</w:t>
      </w:r>
      <w:r w:rsidRPr="0035613B">
        <w:t xml:space="preserve">Phần này chỉ ra </w:t>
      </w:r>
      <w:r>
        <w:t>các</w:t>
      </w:r>
      <w:r w:rsidRPr="0035613B">
        <w:t xml:space="preserve"> yêu cầu nâng cao khả năng hỗ trợ hoặc khả năng bảo trì của hệ thống đang được xây dựng, bao gồm các tiêu chuẩn mã hóa, quy ước đặt tên, thư viện lớp, quyền truy cập bảo trì và các tiện ích bảo trì.]</w:t>
      </w:r>
    </w:p>
    <w:p w:rsidR="008E56C8" w:rsidP="008E56C8" w:rsidRDefault="008E56C8" w14:paraId="54CD9DA6" w14:textId="77777777">
      <w:bookmarkStart w:name="_Toc521150209" w:id="31"/>
      <w:r>
        <w:t xml:space="preserve">7. </w:t>
      </w:r>
      <w:bookmarkEnd w:id="31"/>
      <w:r>
        <w:t>Ràng buộc về thiết kế</w:t>
      </w:r>
    </w:p>
    <w:p w:rsidR="008E56C8" w:rsidP="008E56C8" w:rsidRDefault="008E56C8" w14:paraId="48585E89" w14:textId="77777777">
      <w:pPr>
        <w:pStyle w:val="InfoBlue"/>
      </w:pPr>
      <w:r w:rsidRPr="00692759">
        <w:t xml:space="preserve">[Phần này chỉ ra </w:t>
      </w:r>
      <w:r>
        <w:t>tất cả các</w:t>
      </w:r>
      <w:r w:rsidRPr="00692759">
        <w:t xml:space="preserve"> ràng buộc thiết kế đối với hệ thống đang được xây dựng. Các ràng buộc thiết kế đại diện cho các quyết định thiết kế đã được ủy quyền và phải tuân thủ. Ví dụ </w:t>
      </w:r>
      <w:r>
        <w:t>gồm có</w:t>
      </w:r>
      <w:r w:rsidRPr="00692759">
        <w:t xml:space="preserve"> ngôn ngữ phần mềm, yêu cầu quy trình phần mềm, </w:t>
      </w:r>
      <w:r>
        <w:t xml:space="preserve">việc </w:t>
      </w:r>
      <w:r w:rsidRPr="00692759">
        <w:t xml:space="preserve">sử dụng theo quy định của các công cụ phát triển, các ràng buộc về kiến trúc và thiết kế, các thành phần đã mua, thư viện lớp, v.v.] </w:t>
      </w:r>
    </w:p>
    <w:p w:rsidRPr="005F23D7" w:rsidR="008E56C8" w:rsidP="008E56C8" w:rsidRDefault="008E56C8" w14:paraId="54EABDC5" w14:textId="77777777">
      <w:r>
        <w:t xml:space="preserve">8. </w:t>
      </w:r>
      <w:r w:rsidRPr="005F23D7">
        <w:t>[</w:t>
      </w:r>
      <w:r>
        <w:t>Các yêu cầu liên quan khác</w:t>
      </w:r>
      <w:r w:rsidRPr="005F23D7">
        <w:t>]</w:t>
      </w:r>
      <w:bookmarkEnd w:id="30"/>
    </w:p>
    <w:p w:rsidRPr="00001536" w:rsidR="00001536" w:rsidP="008E56C8" w:rsidRDefault="008E56C8" w14:paraId="7F14599B" w14:textId="77777777">
      <w:r>
        <w:t>&lt;Tạo một phần riêng biệt trong SRS cho mỗi thuộc tính bổ sung về chất lượng sản phẩm để mô tả các đặc điểm quan trọng đối với khách hàng hoặc nhà phát triển. Có thể bao gồm tính khả dụng, hiệu quả, khả năng cài đặt, tính toàn vẹn, khả năng tương tác, khả năng sửa đổi, tính di động, độ tin cậy, khả năng tái sử dụng, độ mạnh mẽ, khả năng mở rộng và khả năng kiểm chứng. Khi viết những điều này cần phải cụ thể, có tính định lượng và có thể kiểm chứng được. Làm rõ các ưu tiên tương đối cho các thuộc tính khác nhau, chẳng hạn như bảo mật so với hiệu suất.&gt;</w:t>
      </w:r>
    </w:p>
    <w:p w:rsidR="31807874" w:rsidP="7A6977B4" w:rsidRDefault="31807874" w14:paraId="0D9AC96E" w14:textId="489B68D6">
      <w:pPr>
        <w:ind w:left="0"/>
        <w:rPr>
          <w:b/>
          <w:bCs/>
        </w:rPr>
      </w:pPr>
      <w:r w:rsidRPr="7A6977B4">
        <w:rPr>
          <w:b/>
          <w:bCs/>
        </w:rPr>
        <w:t>2.3 Kiến trúc tổng quan của phần mềm</w:t>
      </w:r>
    </w:p>
    <w:p w:rsidR="31807874" w:rsidP="7A6977B4" w:rsidRDefault="0D0F72DF" w14:paraId="53068346" w14:textId="20709782">
      <w:pPr>
        <w:ind w:left="0"/>
      </w:pPr>
      <w:r>
        <w:t>Trong phần nội dung này, sinh viên cần đưa ra kiến trúc tổng quan của hệ thống mà nhóm mình lựa chọn</w:t>
      </w:r>
      <w:r w:rsidR="0B84F143">
        <w:t xml:space="preserve"> như client - server, even - driven, pipe and filter, microkernel, microservice, MVC</w:t>
      </w:r>
      <w:r w:rsidR="2EA2495C">
        <w:t>...</w:t>
      </w:r>
    </w:p>
    <w:p w:rsidR="632B22C2" w:rsidP="3B005605" w:rsidRDefault="632B22C2" w14:paraId="7E4AD97C" w14:textId="1A0131BF">
      <w:pPr>
        <w:ind w:left="0"/>
      </w:pPr>
      <w:r w:rsidRPr="21EB3745">
        <w:t>Kiến trúc phần mềm là bộ khung định nghĩa cách các thành phần hệ thống tương tác với nhau. Dưới đây là mô tả chi tiết kiến trúc tổng quan, bao gồm các mô hình phổ biến và cách lựa chọn phù hợp với yêu cầu dự án.</w:t>
      </w:r>
      <w:r w:rsidRPr="21EB3745" w:rsidR="1B989F2E">
        <w:t xml:space="preserve"> </w:t>
      </w:r>
      <w:r w:rsidRPr="21EB3745" w:rsidR="1B989F2E">
        <w:rPr>
          <w:b/>
          <w:bCs/>
          <w:color w:val="FF0000"/>
        </w:rPr>
        <w:t>Các bạn cần chọn một trong các mô hình kiến trúc dưới đây để áp dụng cho bài toán mình đang thực hiện</w:t>
      </w:r>
      <w:r w:rsidRPr="21EB3745" w:rsidR="1B989F2E">
        <w:t>.</w:t>
      </w:r>
    </w:p>
    <w:p w:rsidR="632B22C2" w:rsidP="21EB3745" w:rsidRDefault="48E75747" w14:paraId="6BF1CBF3" w14:textId="200D32A0">
      <w:pPr>
        <w:ind w:left="0"/>
      </w:pPr>
      <w:r w:rsidRPr="21EB3745">
        <w:t>2.3.</w:t>
      </w:r>
      <w:r w:rsidRPr="21EB3745" w:rsidR="632B22C2">
        <w:t>1. Các Mô Hình Kiến Trúc Phổ Biến</w:t>
      </w:r>
    </w:p>
    <w:p w:rsidR="632B22C2" w:rsidP="21EB3745" w:rsidRDefault="5BE9CFA4" w14:paraId="5764A6C8" w14:textId="42757B14">
      <w:pPr>
        <w:ind w:left="0"/>
      </w:pPr>
      <w:r w:rsidRPr="21EB3745">
        <w:t>2.3.</w:t>
      </w:r>
      <w:r w:rsidRPr="21EB3745" w:rsidR="632B22C2">
        <w:t>1.1. Kiến Trúc Lớp (Layered Architecture)</w:t>
      </w:r>
    </w:p>
    <w:p w:rsidR="632B22C2" w:rsidP="3B005605" w:rsidRDefault="632B22C2" w14:paraId="6EBF5915" w14:textId="22362B42">
      <w:pPr>
        <w:ind w:left="0"/>
      </w:pPr>
      <w:r w:rsidRPr="3B005605">
        <w:t>Mô tả: Chia hệ thống thành các lớp độc lập (thường 3 lớp):</w:t>
      </w:r>
    </w:p>
    <w:p w:rsidR="632B22C2" w:rsidP="3B005605" w:rsidRDefault="632B22C2" w14:paraId="0DB9A9C0" w14:textId="7E3DCAEF">
      <w:pPr>
        <w:ind w:left="0"/>
      </w:pPr>
      <w:r w:rsidRPr="3B005605">
        <w:t>Presentation Layer (UI): Giao diện người dùng (Web, Mobile, Desktop).</w:t>
      </w:r>
    </w:p>
    <w:p w:rsidR="632B22C2" w:rsidP="3B005605" w:rsidRDefault="632B22C2" w14:paraId="1B05151D" w14:textId="1B8883E6">
      <w:pPr>
        <w:ind w:left="0"/>
      </w:pPr>
      <w:r w:rsidRPr="3B005605">
        <w:t>Business Logic Layer: Xử lý nghiệp vụ (API, Services).</w:t>
      </w:r>
    </w:p>
    <w:p w:rsidR="632B22C2" w:rsidP="3B005605" w:rsidRDefault="632B22C2" w14:paraId="79B743E5" w14:textId="7E09D7F5">
      <w:pPr>
        <w:ind w:left="0"/>
      </w:pPr>
      <w:r w:rsidRPr="3B005605">
        <w:t>Data Access Layer: Tương tác cơ sở dữ liệu (Database, Cache).</w:t>
      </w:r>
    </w:p>
    <w:p w:rsidR="632B22C2" w:rsidP="3B005605" w:rsidRDefault="632B22C2" w14:paraId="3EEDA4E6" w14:textId="3B82A815">
      <w:pPr>
        <w:ind w:left="0"/>
      </w:pPr>
      <w:r w:rsidRPr="3B005605">
        <w:t>Ưu điểm: Dễ bảo trì, phù hợp cho ứng dụng vừa và nhỏ.</w:t>
      </w:r>
    </w:p>
    <w:p w:rsidR="632B22C2" w:rsidP="3B005605" w:rsidRDefault="632B22C2" w14:paraId="2EE6DD47" w14:textId="3F563D89">
      <w:pPr>
        <w:ind w:left="0"/>
      </w:pPr>
      <w:r w:rsidRPr="3B005605">
        <w:t>Nhược điểm: Hiệu năng có thể giảm do phải đi qua nhiều lớp.</w:t>
      </w:r>
    </w:p>
    <w:p w:rsidR="632B22C2" w:rsidP="3B005605" w:rsidRDefault="632B22C2" w14:paraId="2DC0A9A3" w14:textId="2B527A27">
      <w:pPr>
        <w:ind w:left="0"/>
      </w:pPr>
      <w:r w:rsidRPr="3B005605">
        <w:t>Ví dụ: Hệ thống quản lý bán hàng, CMS.</w:t>
      </w:r>
    </w:p>
    <w:p w:rsidR="632B22C2" w:rsidP="21EB3745" w:rsidRDefault="33BD97C7" w14:paraId="70FC5B70" w14:textId="1EAA4819">
      <w:pPr>
        <w:ind w:left="0"/>
      </w:pPr>
      <w:r w:rsidRPr="21EB3745">
        <w:t>2.3.</w:t>
      </w:r>
      <w:r w:rsidRPr="21EB3745" w:rsidR="632B22C2">
        <w:t>1.2. Kiến Trúc Client-Server</w:t>
      </w:r>
    </w:p>
    <w:p w:rsidR="632B22C2" w:rsidP="3B005605" w:rsidRDefault="632B22C2" w14:paraId="167B49CE" w14:textId="2C591609">
      <w:pPr>
        <w:ind w:left="0"/>
      </w:pPr>
      <w:r w:rsidRPr="3B005605">
        <w:t>Mô tả:</w:t>
      </w:r>
    </w:p>
    <w:p w:rsidR="632B22C2" w:rsidP="3B005605" w:rsidRDefault="632B22C2" w14:paraId="2D329415" w14:textId="77DE700A">
      <w:pPr>
        <w:ind w:left="0"/>
      </w:pPr>
      <w:r w:rsidRPr="3B005605">
        <w:t>Client: Gửi yêu cầu (Web browser, Mobile app).</w:t>
      </w:r>
    </w:p>
    <w:p w:rsidR="632B22C2" w:rsidP="3B005605" w:rsidRDefault="632B22C2" w14:paraId="63D0DD1A" w14:textId="733F08EF">
      <w:pPr>
        <w:ind w:left="0"/>
      </w:pPr>
      <w:r w:rsidRPr="3B005605">
        <w:t>Server: Xử lý và trả kết quả (Backend API).</w:t>
      </w:r>
    </w:p>
    <w:p w:rsidR="632B22C2" w:rsidP="3B005605" w:rsidRDefault="632B22C2" w14:paraId="71581772" w14:textId="284B2CCD">
      <w:pPr>
        <w:ind w:left="0"/>
      </w:pPr>
      <w:r w:rsidRPr="3B005605">
        <w:t>Ưu điểm: Đơn giản, dễ triển khai.</w:t>
      </w:r>
    </w:p>
    <w:p w:rsidR="632B22C2" w:rsidP="3B005605" w:rsidRDefault="632B22C2" w14:paraId="0E709C9E" w14:textId="5106E745">
      <w:pPr>
        <w:ind w:left="0"/>
      </w:pPr>
      <w:r w:rsidRPr="3B005605">
        <w:t>Nhược điểm: Server có thể trở thành "điểm nghẽn".</w:t>
      </w:r>
    </w:p>
    <w:p w:rsidR="632B22C2" w:rsidP="3B005605" w:rsidRDefault="632B22C2" w14:paraId="018C2A2D" w14:textId="430F1487">
      <w:pPr>
        <w:ind w:left="0"/>
      </w:pPr>
      <w:r w:rsidRPr="3B005605">
        <w:t>Ví dụ: Ứng dụng chat, email.</w:t>
      </w:r>
    </w:p>
    <w:p w:rsidR="632B22C2" w:rsidP="21EB3745" w:rsidRDefault="4F211965" w14:paraId="29047F2D" w14:textId="3322237F">
      <w:pPr>
        <w:ind w:left="0"/>
      </w:pPr>
      <w:r w:rsidRPr="21EB3745">
        <w:t>2.3.</w:t>
      </w:r>
      <w:r w:rsidRPr="21EB3745" w:rsidR="632B22C2">
        <w:t>1.3. Kiến Trúc Microservices</w:t>
      </w:r>
    </w:p>
    <w:p w:rsidR="632B22C2" w:rsidP="3B005605" w:rsidRDefault="632B22C2" w14:paraId="3ADFDD46" w14:textId="43F4DAC2">
      <w:pPr>
        <w:ind w:left="0"/>
      </w:pPr>
      <w:r w:rsidRPr="3B005605">
        <w:t>Mô tả: Chia hệ thống thành các service nhỏ, độc lập (mỗi service có database riêng).</w:t>
      </w:r>
    </w:p>
    <w:p w:rsidR="632B22C2" w:rsidP="3B005605" w:rsidRDefault="632B22C2" w14:paraId="188AE84E" w14:textId="6BB2B3E9">
      <w:pPr>
        <w:ind w:left="0"/>
      </w:pPr>
      <w:r w:rsidRPr="3B005605">
        <w:t>Ưu điểm: Khả năng mở rộng cao, dễ triển khai từng phần.</w:t>
      </w:r>
    </w:p>
    <w:p w:rsidR="632B22C2" w:rsidP="3B005605" w:rsidRDefault="632B22C2" w14:paraId="340530C2" w14:textId="1CE2CB99">
      <w:pPr>
        <w:ind w:left="0"/>
      </w:pPr>
      <w:r w:rsidRPr="3B005605">
        <w:t>Nhược điểm: Phức tạp trong quản lý giao tiếp giữa các service.</w:t>
      </w:r>
    </w:p>
    <w:p w:rsidR="632B22C2" w:rsidP="3B005605" w:rsidRDefault="632B22C2" w14:paraId="67C140FD" w14:textId="1F4FA017">
      <w:pPr>
        <w:ind w:left="0"/>
      </w:pPr>
      <w:r w:rsidRPr="3B005605">
        <w:t>Ví dụ: Hệ thống lớn như Amazon, Netflix.</w:t>
      </w:r>
    </w:p>
    <w:p w:rsidR="632B22C2" w:rsidP="21EB3745" w:rsidRDefault="16EA54D3" w14:paraId="5AB13BAE" w14:textId="4E4265F9">
      <w:pPr>
        <w:ind w:left="0"/>
      </w:pPr>
      <w:r w:rsidRPr="21EB3745">
        <w:t>2.3.1</w:t>
      </w:r>
      <w:r w:rsidRPr="21EB3745" w:rsidR="632B22C2">
        <w:t>.4. Kiến Trúc Event-Driven</w:t>
      </w:r>
    </w:p>
    <w:p w:rsidR="632B22C2" w:rsidP="3B005605" w:rsidRDefault="632B22C2" w14:paraId="3C9BA38D" w14:textId="3F8AE66C">
      <w:pPr>
        <w:ind w:left="0"/>
      </w:pPr>
      <w:r w:rsidRPr="3B005605">
        <w:t>Mô tả: Các thành phần giao tiếp qua sự kiện (event) thay vì gọi trực tiếp.</w:t>
      </w:r>
    </w:p>
    <w:p w:rsidR="632B22C2" w:rsidP="3B005605" w:rsidRDefault="632B22C2" w14:paraId="4034A9DB" w14:textId="3970BBA9">
      <w:pPr>
        <w:ind w:left="0"/>
      </w:pPr>
      <w:r w:rsidRPr="3B005605">
        <w:t>Ưu điểm: Linh hoạt, xử lý bất đồng bộ tốt.</w:t>
      </w:r>
    </w:p>
    <w:p w:rsidR="632B22C2" w:rsidP="3B005605" w:rsidRDefault="632B22C2" w14:paraId="112C90EF" w14:textId="12B332D2">
      <w:pPr>
        <w:ind w:left="0"/>
      </w:pPr>
      <w:r w:rsidRPr="3B005605">
        <w:t>Nhược điểm: Khó debug do luồng xử lý phân tán.</w:t>
      </w:r>
    </w:p>
    <w:p w:rsidR="632B22C2" w:rsidP="3B005605" w:rsidRDefault="632B22C2" w14:paraId="64FE7A5F" w14:textId="0D3FBEB4">
      <w:pPr>
        <w:ind w:left="0"/>
      </w:pPr>
      <w:r w:rsidRPr="3B005605">
        <w:t>Ví dụ: Hệ thống real-time (IoT, thông báo).</w:t>
      </w:r>
    </w:p>
    <w:p w:rsidR="632B22C2" w:rsidP="21EB3745" w:rsidRDefault="1C1D4E60" w14:paraId="512B55AD" w14:textId="3F4B76D7">
      <w:pPr>
        <w:ind w:left="0"/>
      </w:pPr>
      <w:r w:rsidRPr="21EB3745">
        <w:t>2.3.</w:t>
      </w:r>
      <w:r w:rsidRPr="21EB3745" w:rsidR="632B22C2">
        <w:t>1.5. Kiến Trúc MVC (Model-View-Controller)</w:t>
      </w:r>
    </w:p>
    <w:p w:rsidR="632B22C2" w:rsidP="3B005605" w:rsidRDefault="632B22C2" w14:paraId="5CF7FF7F" w14:textId="3654D272">
      <w:pPr>
        <w:ind w:left="0"/>
      </w:pPr>
      <w:r w:rsidRPr="3B005605">
        <w:t>Mô tả: Phân tách logic thành 3 phần:</w:t>
      </w:r>
    </w:p>
    <w:p w:rsidR="632B22C2" w:rsidP="3B005605" w:rsidRDefault="632B22C2" w14:paraId="15574867" w14:textId="219E99CC">
      <w:pPr>
        <w:ind w:left="0"/>
      </w:pPr>
      <w:r w:rsidRPr="3B005605">
        <w:t>Model: Quản lý dữ liệu.</w:t>
      </w:r>
    </w:p>
    <w:p w:rsidR="632B22C2" w:rsidP="3B005605" w:rsidRDefault="632B22C2" w14:paraId="4221F062" w14:textId="0509334E">
      <w:pPr>
        <w:ind w:left="0"/>
      </w:pPr>
      <w:r w:rsidRPr="3B005605">
        <w:t>View: Hiển thị giao diện.</w:t>
      </w:r>
    </w:p>
    <w:p w:rsidR="632B22C2" w:rsidP="3B005605" w:rsidRDefault="632B22C2" w14:paraId="3F5B1D0F" w14:textId="3FFBC402">
      <w:pPr>
        <w:ind w:left="0"/>
      </w:pPr>
      <w:r w:rsidRPr="3B005605">
        <w:t>Controller: Điều phối giữa Model và View.</w:t>
      </w:r>
    </w:p>
    <w:p w:rsidR="632B22C2" w:rsidP="3B005605" w:rsidRDefault="632B22C2" w14:paraId="72E9A60E" w14:textId="12781A46">
      <w:pPr>
        <w:ind w:left="0"/>
      </w:pPr>
      <w:r w:rsidRPr="3B005605">
        <w:t>Ưu điểm: Dễ bảo trì, phù hợp ứng dụng web.</w:t>
      </w:r>
    </w:p>
    <w:p w:rsidR="632B22C2" w:rsidP="3B005605" w:rsidRDefault="632B22C2" w14:paraId="243F39F3" w14:textId="5709776A">
      <w:pPr>
        <w:ind w:left="0"/>
      </w:pPr>
      <w:r w:rsidRPr="3B005605">
        <w:t>Nhược điểm: Có thể dư thừa code ở Controller.</w:t>
      </w:r>
    </w:p>
    <w:p w:rsidR="632B22C2" w:rsidP="3B005605" w:rsidRDefault="632B22C2" w14:paraId="71ED1D2B" w14:textId="30F1C399">
      <w:pPr>
        <w:ind w:left="0"/>
      </w:pPr>
      <w:r w:rsidRPr="3B005605">
        <w:t>Ví dụ: Framework như Ruby on Rails, Laravel.</w:t>
      </w:r>
    </w:p>
    <w:p w:rsidR="632B22C2" w:rsidP="21EB3745" w:rsidRDefault="468E4A76" w14:paraId="4FD64FDF" w14:textId="5F9BCFF8">
      <w:pPr>
        <w:ind w:left="0"/>
      </w:pPr>
      <w:r w:rsidRPr="21EB3745">
        <w:t>2.3.</w:t>
      </w:r>
      <w:r w:rsidRPr="21EB3745" w:rsidR="632B22C2">
        <w:t>2. Tiêu Chí Lựa Chọn Kiến Trúc</w:t>
      </w:r>
    </w:p>
    <w:tbl>
      <w:tblPr>
        <w:tblW w:w="0" w:type="auto"/>
        <w:tblLayout w:type="fixed"/>
        <w:tblLook w:val="04A0" w:firstRow="1" w:lastRow="0" w:firstColumn="1" w:lastColumn="0" w:noHBand="0" w:noVBand="1"/>
      </w:tblPr>
      <w:tblGrid>
        <w:gridCol w:w="1979"/>
        <w:gridCol w:w="1252"/>
        <w:gridCol w:w="1475"/>
        <w:gridCol w:w="1559"/>
        <w:gridCol w:w="1470"/>
        <w:gridCol w:w="1252"/>
      </w:tblGrid>
      <w:tr w:rsidR="3B005605" w:rsidTr="5A17752F" w14:paraId="67D33D6B" w14:textId="77777777">
        <w:trPr>
          <w:trHeight w:val="300"/>
        </w:trPr>
        <w:tc>
          <w:tcPr>
            <w:tcW w:w="197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08AD7F29" w14:paraId="3F38059E" w14:textId="3019B978">
            <w:pPr>
              <w:ind w:left="0"/>
            </w:pPr>
            <w:r>
              <w:t>Tiêu Chí</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08AD7F29" w14:paraId="539E98BB" w14:textId="4A0C2592">
            <w:pPr>
              <w:ind w:left="0"/>
            </w:pPr>
            <w:r>
              <w:t>Layered</w:t>
            </w:r>
          </w:p>
        </w:tc>
        <w:tc>
          <w:tcPr>
            <w:tcW w:w="147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08AD7F29" w14:paraId="442650C5" w14:textId="4A119E71">
            <w:pPr>
              <w:ind w:left="0"/>
            </w:pPr>
            <w:r>
              <w:t>Client-Server</w:t>
            </w:r>
          </w:p>
        </w:tc>
        <w:tc>
          <w:tcPr>
            <w:tcW w:w="155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08AD7F29" w14:paraId="2E525DB6" w14:textId="6EE54C22">
            <w:pPr>
              <w:ind w:left="0"/>
            </w:pPr>
            <w:r>
              <w:t>Microservices</w:t>
            </w:r>
          </w:p>
        </w:tc>
        <w:tc>
          <w:tcPr>
            <w:tcW w:w="147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08AD7F29" w14:paraId="40C16BA7" w14:textId="0E07C4E4">
            <w:pPr>
              <w:ind w:left="0"/>
            </w:pPr>
            <w:r>
              <w:t>Event-Driven</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08AD7F29" w14:paraId="48434F2B" w14:textId="58B44EA8">
            <w:pPr>
              <w:ind w:left="0"/>
            </w:pPr>
            <w:r>
              <w:t>MVC</w:t>
            </w:r>
          </w:p>
        </w:tc>
      </w:tr>
      <w:tr w:rsidR="3B005605" w:rsidTr="5A17752F" w14:paraId="0CEF9BE1" w14:textId="77777777">
        <w:trPr>
          <w:trHeight w:val="300"/>
        </w:trPr>
        <w:tc>
          <w:tcPr>
            <w:tcW w:w="197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78AA293" w14:textId="322A5A4C">
            <w:pPr>
              <w:ind w:left="0"/>
            </w:pPr>
            <w:r>
              <w:t>Độ phức tạp</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EA177BD" w14:textId="7FB17F9C">
            <w:pPr>
              <w:ind w:left="0"/>
            </w:pPr>
            <w:r>
              <w:t>Thấp</w:t>
            </w:r>
          </w:p>
        </w:tc>
        <w:tc>
          <w:tcPr>
            <w:tcW w:w="147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86D98A3" w14:textId="21408734">
            <w:pPr>
              <w:ind w:left="0"/>
            </w:pPr>
            <w:r>
              <w:t>Thấp</w:t>
            </w:r>
          </w:p>
        </w:tc>
        <w:tc>
          <w:tcPr>
            <w:tcW w:w="155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14855881" w14:textId="3ACE75C2">
            <w:pPr>
              <w:ind w:left="0"/>
            </w:pPr>
            <w:r>
              <w:t>Cao</w:t>
            </w:r>
          </w:p>
        </w:tc>
        <w:tc>
          <w:tcPr>
            <w:tcW w:w="147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73D08F1" w14:textId="22B45C5B">
            <w:pPr>
              <w:ind w:left="0"/>
            </w:pPr>
            <w:r>
              <w:t>Trung bình</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FDBC6B6" w14:textId="61AA7004">
            <w:pPr>
              <w:ind w:left="0"/>
            </w:pPr>
            <w:r>
              <w:t>Thấp</w:t>
            </w:r>
          </w:p>
        </w:tc>
      </w:tr>
      <w:tr w:rsidR="3B005605" w:rsidTr="5A17752F" w14:paraId="1FBB7DE9" w14:textId="77777777">
        <w:trPr>
          <w:trHeight w:val="300"/>
        </w:trPr>
        <w:tc>
          <w:tcPr>
            <w:tcW w:w="197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1F18151A" w14:textId="794CA24C">
            <w:pPr>
              <w:ind w:left="0"/>
            </w:pPr>
            <w:r>
              <w:t>Khả năng mở rộng</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8170986" w14:textId="750F629E">
            <w:pPr>
              <w:ind w:left="0"/>
            </w:pPr>
            <w:r>
              <w:t>Hạn chế</w:t>
            </w:r>
          </w:p>
        </w:tc>
        <w:tc>
          <w:tcPr>
            <w:tcW w:w="147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BC4E3B2" w14:textId="6D54DC9F">
            <w:pPr>
              <w:ind w:left="0"/>
            </w:pPr>
            <w:r>
              <w:t>Hạn chế</w:t>
            </w:r>
          </w:p>
        </w:tc>
        <w:tc>
          <w:tcPr>
            <w:tcW w:w="155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9F1753C" w14:textId="3C8C8C3F">
            <w:pPr>
              <w:ind w:left="0"/>
            </w:pPr>
            <w:r>
              <w:t>Rất tốt</w:t>
            </w:r>
          </w:p>
        </w:tc>
        <w:tc>
          <w:tcPr>
            <w:tcW w:w="147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258FB6C" w14:textId="1D4788BF">
            <w:pPr>
              <w:ind w:left="0"/>
            </w:pPr>
            <w:r>
              <w:t>Tốt</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367848F" w14:textId="16DDAE7D">
            <w:pPr>
              <w:ind w:left="0"/>
            </w:pPr>
            <w:r>
              <w:t>Hạn chế</w:t>
            </w:r>
          </w:p>
        </w:tc>
      </w:tr>
      <w:tr w:rsidR="3B005605" w:rsidTr="5A17752F" w14:paraId="0B8D2632" w14:textId="77777777">
        <w:trPr>
          <w:trHeight w:val="300"/>
        </w:trPr>
        <w:tc>
          <w:tcPr>
            <w:tcW w:w="197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5BE7582E" w14:textId="731EF626">
            <w:pPr>
              <w:ind w:left="0"/>
            </w:pPr>
            <w:r>
              <w:t>Hiệu suất</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A15EBEA" w14:textId="73FA7695">
            <w:pPr>
              <w:ind w:left="0"/>
            </w:pPr>
            <w:r>
              <w:t>Trung bình</w:t>
            </w:r>
          </w:p>
        </w:tc>
        <w:tc>
          <w:tcPr>
            <w:tcW w:w="147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7E67FD5B" w14:textId="43B1733E">
            <w:pPr>
              <w:ind w:left="0"/>
            </w:pPr>
            <w:r>
              <w:t>Trung bình</w:t>
            </w:r>
          </w:p>
        </w:tc>
        <w:tc>
          <w:tcPr>
            <w:tcW w:w="155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55E56E6D" w14:textId="599A466B">
            <w:pPr>
              <w:ind w:left="0"/>
            </w:pPr>
            <w:r>
              <w:t>Cao</w:t>
            </w:r>
          </w:p>
        </w:tc>
        <w:tc>
          <w:tcPr>
            <w:tcW w:w="147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223D07C3" w14:textId="64A22892">
            <w:pPr>
              <w:ind w:left="0"/>
            </w:pPr>
            <w:r>
              <w:t>Cao</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40D57661" w14:textId="03B099CA">
            <w:pPr>
              <w:ind w:left="0"/>
            </w:pPr>
            <w:r>
              <w:t>Trung bình</w:t>
            </w:r>
          </w:p>
        </w:tc>
      </w:tr>
      <w:tr w:rsidR="3B005605" w:rsidTr="5A17752F" w14:paraId="0C11E231" w14:textId="77777777">
        <w:trPr>
          <w:trHeight w:val="300"/>
        </w:trPr>
        <w:tc>
          <w:tcPr>
            <w:tcW w:w="197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3B005605" w:rsidP="3B005605" w:rsidRDefault="3B005605" w14:paraId="361256DE" w14:textId="6E72DE0A">
            <w:pPr>
              <w:ind w:left="0"/>
            </w:pPr>
            <w:r>
              <w:t>Phù hợp dự án</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51B196A" w14:textId="64E5FCC8">
            <w:pPr>
              <w:ind w:left="0"/>
            </w:pPr>
            <w:r>
              <w:t>Nhỏ-vừa</w:t>
            </w:r>
          </w:p>
        </w:tc>
        <w:tc>
          <w:tcPr>
            <w:tcW w:w="147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FE76126" w14:textId="37B6F871">
            <w:pPr>
              <w:ind w:left="0"/>
            </w:pPr>
            <w:r>
              <w:t>Nhỏ</w:t>
            </w:r>
          </w:p>
        </w:tc>
        <w:tc>
          <w:tcPr>
            <w:tcW w:w="155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107B9A4" w14:textId="787405B8">
            <w:pPr>
              <w:ind w:left="0"/>
            </w:pPr>
            <w:r>
              <w:t>Lớn</w:t>
            </w:r>
          </w:p>
        </w:tc>
        <w:tc>
          <w:tcPr>
            <w:tcW w:w="147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056E99D1" w14:textId="6FB80FC4">
            <w:pPr>
              <w:ind w:left="0"/>
            </w:pPr>
            <w:r>
              <w:t>Real-time</w:t>
            </w:r>
          </w:p>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3B005605" w:rsidP="3B005605" w:rsidRDefault="3B005605" w14:paraId="31A7D5AF" w14:textId="1F309E83">
            <w:pPr>
              <w:ind w:left="0"/>
            </w:pPr>
            <w:r>
              <w:t>Web apps</w:t>
            </w:r>
          </w:p>
        </w:tc>
      </w:tr>
      <w:tr w:rsidR="5A17752F" w:rsidTr="5A17752F" w14:paraId="7A6CC602" w14:textId="77777777">
        <w:trPr>
          <w:trHeight w:val="300"/>
        </w:trPr>
        <w:tc>
          <w:tcPr>
            <w:tcW w:w="1979" w:type="dxa"/>
            <w:tcBorders>
              <w:top w:val="single" w:color="auto" w:sz="8" w:space="0"/>
              <w:left w:val="single" w:color="auto" w:sz="8" w:space="0"/>
              <w:bottom w:val="single" w:color="auto" w:sz="8" w:space="0"/>
              <w:right w:val="single" w:color="auto" w:sz="8" w:space="0"/>
            </w:tcBorders>
            <w:tcMar>
              <w:top w:w="103" w:type="dxa"/>
              <w:bottom w:w="103" w:type="dxa"/>
              <w:right w:w="206" w:type="dxa"/>
            </w:tcMar>
            <w:vAlign w:val="center"/>
          </w:tcPr>
          <w:p w:rsidR="5A17752F" w:rsidP="5A17752F" w:rsidRDefault="5A17752F" w14:paraId="4CBBF992" w14:textId="423545EA"/>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5A17752F" w:rsidP="5A17752F" w:rsidRDefault="5A17752F" w14:paraId="2AE8A15B" w14:textId="54B04076"/>
        </w:tc>
        <w:tc>
          <w:tcPr>
            <w:tcW w:w="1475"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5A17752F" w:rsidP="5A17752F" w:rsidRDefault="5A17752F" w14:paraId="3C4B91CF" w14:textId="6F40F5B9"/>
        </w:tc>
        <w:tc>
          <w:tcPr>
            <w:tcW w:w="1559"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5A17752F" w:rsidP="5A17752F" w:rsidRDefault="5A17752F" w14:paraId="5AC90D4A" w14:textId="740C4A7F"/>
        </w:tc>
        <w:tc>
          <w:tcPr>
            <w:tcW w:w="1470"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5A17752F" w:rsidP="5A17752F" w:rsidRDefault="5A17752F" w14:paraId="3E125293" w14:textId="4A9EECEF"/>
        </w:tc>
        <w:tc>
          <w:tcPr>
            <w:tcW w:w="1252" w:type="dxa"/>
            <w:tcBorders>
              <w:top w:val="single" w:color="auto" w:sz="8" w:space="0"/>
              <w:left w:val="single" w:color="auto" w:sz="8" w:space="0"/>
              <w:bottom w:val="single" w:color="auto" w:sz="8" w:space="0"/>
              <w:right w:val="single" w:color="auto" w:sz="8" w:space="0"/>
            </w:tcBorders>
            <w:tcMar>
              <w:top w:w="103" w:type="dxa"/>
              <w:left w:w="206" w:type="dxa"/>
              <w:bottom w:w="103" w:type="dxa"/>
              <w:right w:w="206" w:type="dxa"/>
            </w:tcMar>
            <w:vAlign w:val="center"/>
          </w:tcPr>
          <w:p w:rsidR="5A17752F" w:rsidP="5A17752F" w:rsidRDefault="5A17752F" w14:paraId="1AE53D1E" w14:textId="3E804FF6"/>
        </w:tc>
      </w:tr>
    </w:tbl>
    <w:p w:rsidR="632B22C2" w:rsidP="3B005605" w:rsidRDefault="632B22C2" w14:paraId="4DC571D6" w14:textId="509B06B5">
      <w:pPr>
        <w:ind w:left="0"/>
        <w:rPr>
          <w:b/>
          <w:bCs/>
        </w:rPr>
      </w:pPr>
      <w:r w:rsidRPr="21EB3745">
        <w:rPr>
          <w:b/>
          <w:bCs/>
        </w:rPr>
        <w:t>Ví Dụ Thiết Kế Kiến Trúc Hệ Thống E-commerce</w:t>
      </w:r>
    </w:p>
    <w:p w:rsidR="3B836448" w:rsidP="21EB3745" w:rsidRDefault="3B836448" w14:paraId="609BB8F0" w14:textId="7FB76DC7">
      <w:pPr>
        <w:spacing w:line="259" w:lineRule="auto"/>
        <w:ind w:left="0"/>
      </w:pPr>
      <w:r w:rsidRPr="21EB3745">
        <w:rPr>
          <w:b/>
          <w:bCs/>
        </w:rPr>
        <w:t>Lựa chọn kiến trúc phù hợp với hệ thống thương mại điện tử: client - server và microservice</w:t>
      </w:r>
    </w:p>
    <w:p w:rsidR="632B22C2" w:rsidP="3B005605" w:rsidRDefault="632B22C2" w14:paraId="261290E5" w14:textId="74EBBB50">
      <w:pPr>
        <w:ind w:left="0"/>
      </w:pPr>
      <w:r w:rsidRPr="3B005605">
        <w:t>Client: Web app (React), Mobile app (Flutter).</w:t>
      </w:r>
    </w:p>
    <w:p w:rsidR="632B22C2" w:rsidP="3B005605" w:rsidRDefault="632B22C2" w14:paraId="4E4E12E4" w14:textId="4FD35B0F">
      <w:pPr>
        <w:ind w:left="0"/>
      </w:pPr>
      <w:r w:rsidRPr="3B005605">
        <w:t>API Gateway: Điều phối request (Kong, Nginx).</w:t>
      </w:r>
    </w:p>
    <w:p w:rsidR="632B22C2" w:rsidP="3B005605" w:rsidRDefault="632B22C2" w14:paraId="3297CE2C" w14:textId="25C84E6C">
      <w:pPr>
        <w:ind w:left="0"/>
      </w:pPr>
      <w:r w:rsidRPr="3B005605">
        <w:t>Microservices:</w:t>
      </w:r>
    </w:p>
    <w:p w:rsidR="632B22C2" w:rsidP="3B005605" w:rsidRDefault="632B22C2" w14:paraId="7B3A2E91" w14:textId="25751904">
      <w:pPr>
        <w:ind w:left="0"/>
      </w:pPr>
      <w:r w:rsidRPr="3B005605">
        <w:t>Auth Service: Xử lý đăng nhập, phân quyền (JWT).</w:t>
      </w:r>
    </w:p>
    <w:p w:rsidR="632B22C2" w:rsidP="3B005605" w:rsidRDefault="632B22C2" w14:paraId="3D17E1E5" w14:textId="5151638F">
      <w:pPr>
        <w:ind w:left="0"/>
      </w:pPr>
      <w:r w:rsidRPr="3B005605">
        <w:t>Product Service: Quản lý sản phẩm, danh mục.</w:t>
      </w:r>
    </w:p>
    <w:p w:rsidR="632B22C2" w:rsidP="3B005605" w:rsidRDefault="632B22C2" w14:paraId="0E2534A6" w14:textId="6D3C68DB">
      <w:pPr>
        <w:ind w:left="0"/>
      </w:pPr>
      <w:r w:rsidRPr="3B005605">
        <w:t>Order Service: Xử lý đơn hàng, tích hợp thanh toán.</w:t>
      </w:r>
    </w:p>
    <w:p w:rsidR="632B22C2" w:rsidP="3B005605" w:rsidRDefault="632B22C2" w14:paraId="28B8FF76" w14:textId="3296A431">
      <w:pPr>
        <w:ind w:left="0"/>
      </w:pPr>
      <w:r w:rsidRPr="3B005605">
        <w:t>Database: Mỗi service có DB riêng (MySQL, MongoDB).</w:t>
      </w:r>
    </w:p>
    <w:p w:rsidR="632B22C2" w:rsidP="3B005605" w:rsidRDefault="632B22C2" w14:paraId="7BE1AA57" w14:textId="52CDAFFF">
      <w:pPr>
        <w:ind w:left="0"/>
      </w:pPr>
      <w:r w:rsidRPr="3B005605">
        <w:t>Payment Gateway: Kết nối với VNPay, Momo.</w:t>
      </w:r>
    </w:p>
    <w:p w:rsidR="632B22C2" w:rsidP="3B005605" w:rsidRDefault="5C4B82C5" w14:paraId="223CD931" w14:textId="3DEF5210">
      <w:pPr>
        <w:ind w:left="0"/>
        <w:rPr>
          <w:b/>
          <w:bCs/>
        </w:rPr>
      </w:pPr>
      <w:r w:rsidRPr="21EB3745">
        <w:rPr>
          <w:b/>
          <w:bCs/>
        </w:rPr>
        <w:t>Các c</w:t>
      </w:r>
      <w:r w:rsidRPr="21EB3745" w:rsidR="632B22C2">
        <w:rPr>
          <w:b/>
          <w:bCs/>
        </w:rPr>
        <w:t>ông Cụ Hỗ Trợ Thiết Kế Kiến Trúc</w:t>
      </w:r>
    </w:p>
    <w:p w:rsidR="632B22C2" w:rsidP="3B005605" w:rsidRDefault="632B22C2" w14:paraId="06D50D21" w14:textId="5203CC2C">
      <w:pPr>
        <w:ind w:left="0"/>
      </w:pPr>
      <w:r w:rsidRPr="3B005605">
        <w:t>Vẽ sơ đồ: Draw.io, Lucidchart, Mermaid.</w:t>
      </w:r>
    </w:p>
    <w:p w:rsidR="632B22C2" w:rsidP="3B005605" w:rsidRDefault="632B22C2" w14:paraId="60827D5A" w14:textId="55887144">
      <w:pPr>
        <w:ind w:left="0"/>
      </w:pPr>
      <w:r w:rsidRPr="3B005605">
        <w:t>Thiết kế API: Swagger, Postman.</w:t>
      </w:r>
    </w:p>
    <w:p w:rsidR="632B22C2" w:rsidP="3B005605" w:rsidRDefault="632B22C2" w14:paraId="1070E2C1" w14:textId="0D1ACE41">
      <w:pPr>
        <w:ind w:left="0"/>
      </w:pPr>
      <w:r w:rsidRPr="3B005605">
        <w:t>Triển khai: Docker, Kubernetes (cho Microservices).</w:t>
      </w:r>
    </w:p>
    <w:p w:rsidR="632B22C2" w:rsidP="3B005605" w:rsidRDefault="632B22C2" w14:paraId="5D31837E" w14:textId="5CB9476B">
      <w:pPr>
        <w:ind w:left="0"/>
        <w:rPr>
          <w:b/>
          <w:bCs/>
        </w:rPr>
      </w:pPr>
      <w:r w:rsidRPr="21EB3745">
        <w:rPr>
          <w:b/>
          <w:bCs/>
        </w:rPr>
        <w:t>Lưu Ý Khi Thiết Kế Kiến Trúc</w:t>
      </w:r>
    </w:p>
    <w:p w:rsidR="632B22C2" w:rsidP="3B005605" w:rsidRDefault="632B22C2" w14:paraId="421BFA05" w14:textId="73E16383">
      <w:pPr>
        <w:ind w:left="0"/>
        <w:rPr>
          <w:b/>
          <w:bCs/>
          <w:i/>
          <w:iCs/>
          <w:color w:val="FF0000"/>
        </w:rPr>
      </w:pPr>
      <w:r w:rsidRPr="3B005605">
        <w:rPr>
          <w:b/>
          <w:bCs/>
          <w:i/>
          <w:iCs/>
          <w:color w:val="FF0000"/>
        </w:rPr>
        <w:t>Không có kiến trúc "tốt nhất", chỉ có kiến trúc phù hợp với yêu cầu.</w:t>
      </w:r>
    </w:p>
    <w:p w:rsidR="632B22C2" w:rsidP="3B005605" w:rsidRDefault="632B22C2" w14:paraId="23F241FD" w14:textId="69942D51">
      <w:pPr>
        <w:ind w:left="0"/>
      </w:pPr>
      <w:r w:rsidRPr="3B005605">
        <w:t>Ưu tiên tính đơn giản trước khi tối ưu.</w:t>
      </w:r>
    </w:p>
    <w:p w:rsidR="632B22C2" w:rsidP="3B005605" w:rsidRDefault="632B22C2" w14:paraId="263F50FE" w14:textId="4495C743">
      <w:pPr>
        <w:ind w:left="0"/>
      </w:pPr>
      <w:r w:rsidRPr="3B005605">
        <w:t>Dự phòng scaling từ giai đoạn thiết kế.</w:t>
      </w:r>
    </w:p>
    <w:p w:rsidR="632B22C2" w:rsidP="3B005605" w:rsidRDefault="632B22C2" w14:paraId="2D867B17" w14:textId="683D97C3">
      <w:pPr>
        <w:ind w:left="0"/>
      </w:pPr>
      <w:r w:rsidRPr="3B005605">
        <w:t>Document đầy đủ các quyết định kiến trúc (ADR - Architecture Decision Record).</w:t>
      </w:r>
    </w:p>
    <w:p w:rsidR="632B22C2" w:rsidP="3B005605" w:rsidRDefault="632B22C2" w14:paraId="5159AC06" w14:textId="3C3901BF">
      <w:pPr>
        <w:ind w:left="0"/>
      </w:pPr>
      <w:r w:rsidRPr="3B005605">
        <w:t>Kiến trúc tốt giúp hệ thống dễ bảo trì, mở rộng và tiết kiệm chi phí về lâu dài!</w:t>
      </w:r>
    </w:p>
    <w:p w:rsidR="07600CB6" w:rsidP="3B005605" w:rsidRDefault="07600CB6" w14:paraId="5769C0BC" w14:textId="32C5ADB3">
      <w:pPr>
        <w:ind w:left="0"/>
        <w:rPr>
          <w:b/>
          <w:bCs/>
          <w:i/>
          <w:iCs/>
          <w:color w:val="FF0000"/>
        </w:rPr>
      </w:pPr>
      <w:r w:rsidRPr="3B005605">
        <w:rPr>
          <w:b/>
          <w:bCs/>
          <w:i/>
          <w:iCs/>
          <w:color w:val="FF0000"/>
        </w:rPr>
        <w:t>(Trong phần này sinh viên phải phân tích, vì sao chọn kiến trúc cho dự án</w:t>
      </w:r>
      <w:r w:rsidRPr="3B005605" w:rsidR="6F31D86C">
        <w:rPr>
          <w:b/>
          <w:bCs/>
          <w:i/>
          <w:iCs/>
          <w:color w:val="FF0000"/>
        </w:rPr>
        <w:t>, mỗi kiến trúc sẽ có nội dung phân tích thiết kế khác nhau, tránh lỗi gò ép phương pháp phân tích không phù hợp với kiến trúc</w:t>
      </w:r>
      <w:r w:rsidRPr="3B005605">
        <w:rPr>
          <w:b/>
          <w:bCs/>
          <w:i/>
          <w:iCs/>
          <w:color w:val="FF0000"/>
        </w:rPr>
        <w:t>)</w:t>
      </w:r>
    </w:p>
    <w:p w:rsidR="00347920" w:rsidP="00001536" w:rsidRDefault="009A78F4" w14:paraId="0E05547C" w14:textId="1886FA1B">
      <w:pPr>
        <w:pStyle w:val="Heading3"/>
      </w:pPr>
      <w:r>
        <w:t>2</w:t>
      </w:r>
      <w:r w:rsidR="007F5AD8">
        <w:t>.</w:t>
      </w:r>
      <w:r w:rsidR="08190CC6">
        <w:t>4</w:t>
      </w:r>
      <w:r w:rsidR="00517BE6">
        <w:t xml:space="preserve"> </w:t>
      </w:r>
      <w:r w:rsidR="00AB4C28">
        <w:t>Sơ</w:t>
      </w:r>
      <w:r w:rsidR="001566E4">
        <w:t xml:space="preserve"> đồ </w:t>
      </w:r>
      <w:r w:rsidR="002A0230">
        <w:t>Ca sử dụng (Use case)</w:t>
      </w:r>
    </w:p>
    <w:p w:rsidR="00075818" w:rsidP="00075818" w:rsidRDefault="00FC7002" w14:paraId="073EBACB" w14:textId="77777777">
      <w:pPr>
        <w:pStyle w:val="Heading4"/>
      </w:pPr>
      <w:r>
        <w:t>a</w:t>
      </w:r>
      <w:r w:rsidR="00075818">
        <w:t xml:space="preserve">. </w:t>
      </w:r>
      <w:r w:rsidR="00AB4C28">
        <w:t>T</w:t>
      </w:r>
      <w:r w:rsidRPr="00AB4C28" w:rsidR="00AB4C28">
        <w:t>ác nhân hệ thống</w:t>
      </w:r>
    </w:p>
    <w:p w:rsidRPr="00E05214" w:rsidR="000C2FE4" w:rsidP="00C02DD2" w:rsidRDefault="000C2FE4" w14:paraId="1D08B260" w14:textId="77777777">
      <w:pPr>
        <w:pStyle w:val="InfoBlue"/>
      </w:pPr>
      <w:r>
        <w:t>[</w:t>
      </w:r>
      <w:r w:rsidR="00AB4C28">
        <w:t xml:space="preserve">Tác nhân là một người (đôi khi là một hệ thống phần mềm khác hoặc một thiết bị phần cứng) tương tác với hệ thống để tạo một </w:t>
      </w:r>
      <w:r w:rsidR="002A0230">
        <w:t>ca sử dụng</w:t>
      </w:r>
      <w:r w:rsidR="00AB4C28">
        <w:t>. Sau đây là một số câu hỏi giúp đại diện người dùng xác định các tác nhân</w:t>
      </w:r>
    </w:p>
    <w:p w:rsidR="00AB4C28" w:rsidP="00110D71" w:rsidRDefault="00AB4C28" w14:paraId="31112C0D" w14:textId="77777777">
      <w:pPr>
        <w:pStyle w:val="InfoBlue"/>
        <w:numPr>
          <w:ilvl w:val="0"/>
          <w:numId w:val="7"/>
        </w:numPr>
      </w:pPr>
      <w:r>
        <w:t>Ai (hoặc cái gì) sẽ được thông báo khi có vấn đề trong hệ thống?</w:t>
      </w:r>
    </w:p>
    <w:p w:rsidRPr="00E05214" w:rsidR="000C2FE4" w:rsidP="00110D71" w:rsidRDefault="00AB4C28" w14:paraId="262CBCD2" w14:textId="77777777">
      <w:pPr>
        <w:pStyle w:val="InfoBlue"/>
        <w:numPr>
          <w:ilvl w:val="0"/>
          <w:numId w:val="7"/>
        </w:numPr>
      </w:pPr>
      <w:r>
        <w:t>Ai (hoặc cái gì) sẽ cung cấp thông tin hoặc dịch vụ cho hệ thống</w:t>
      </w:r>
      <w:r w:rsidRPr="00E05214" w:rsidR="000C2FE4">
        <w:t>?</w:t>
      </w:r>
    </w:p>
    <w:p w:rsidRPr="00E05214" w:rsidR="000C2FE4" w:rsidP="00110D71" w:rsidRDefault="00AB4C28" w14:paraId="79A5A6E5" w14:textId="77777777">
      <w:pPr>
        <w:pStyle w:val="InfoBlue"/>
        <w:numPr>
          <w:ilvl w:val="0"/>
          <w:numId w:val="7"/>
        </w:numPr>
      </w:pPr>
      <w:r>
        <w:t>Ai (hoặc cái gì) sẽ giúp hệ thống phản hồi và hoàn thành nhiệm vụ</w:t>
      </w:r>
      <w:r w:rsidRPr="00E05214" w:rsidR="000C2FE4">
        <w:t>?</w:t>
      </w:r>
    </w:p>
    <w:p w:rsidRPr="00E05214" w:rsidR="00E05214" w:rsidP="00AB4C28" w:rsidRDefault="00AB4C28" w14:paraId="7BAF75E0" w14:textId="77777777">
      <w:pPr>
        <w:pStyle w:val="InfoBlue"/>
      </w:pPr>
      <w:r>
        <w:t>Phần này đưa ra mô tả về các tác nhân của hệ thống, có thể làm theo mẫu bảng dưới đây</w:t>
      </w:r>
    </w:p>
    <w:tbl>
      <w:tblPr>
        <w:tblW w:w="4940" w:type="pct"/>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2"/>
        <w:gridCol w:w="2488"/>
        <w:gridCol w:w="6362"/>
      </w:tblGrid>
      <w:tr w:rsidRPr="00342DCF" w:rsidR="00E05214" w:rsidTr="21EB3745" w14:paraId="49399BA6" w14:textId="77777777">
        <w:trPr>
          <w:trHeight w:val="67"/>
        </w:trPr>
        <w:tc>
          <w:tcPr>
            <w:tcW w:w="233" w:type="pct"/>
            <w:shd w:val="clear" w:color="auto" w:fill="DEEAF6"/>
            <w:vAlign w:val="center"/>
          </w:tcPr>
          <w:p w:rsidRPr="00342DCF" w:rsidR="00E05214" w:rsidP="00E038B6" w:rsidRDefault="00E05214" w14:paraId="5AFC7B24" w14:textId="77777777">
            <w:pPr>
              <w:ind w:left="34"/>
              <w:rPr>
                <w:rFonts w:ascii="Calibri" w:hAnsi="Calibri" w:cs="Calibri"/>
                <w:b/>
                <w:sz w:val="22"/>
                <w:szCs w:val="22"/>
              </w:rPr>
            </w:pPr>
            <w:r w:rsidRPr="00342DCF">
              <w:rPr>
                <w:rFonts w:ascii="Calibri" w:hAnsi="Calibri" w:cs="Calibri"/>
                <w:b/>
                <w:sz w:val="22"/>
                <w:szCs w:val="22"/>
              </w:rPr>
              <w:t>#</w:t>
            </w:r>
          </w:p>
        </w:tc>
        <w:tc>
          <w:tcPr>
            <w:tcW w:w="1340" w:type="pct"/>
            <w:shd w:val="clear" w:color="auto" w:fill="DEEAF6"/>
            <w:vAlign w:val="center"/>
          </w:tcPr>
          <w:p w:rsidRPr="00342DCF" w:rsidR="00E05214" w:rsidP="00E038B6" w:rsidRDefault="00AB4C28" w14:paraId="402DCFD3" w14:textId="77777777">
            <w:pPr>
              <w:rPr>
                <w:rFonts w:ascii="Calibri" w:hAnsi="Calibri" w:cs="Calibri"/>
                <w:b/>
                <w:sz w:val="22"/>
                <w:szCs w:val="22"/>
              </w:rPr>
            </w:pPr>
            <w:r>
              <w:rPr>
                <w:rFonts w:ascii="Calibri" w:hAnsi="Calibri" w:cs="Calibri"/>
                <w:b/>
                <w:sz w:val="22"/>
                <w:szCs w:val="22"/>
              </w:rPr>
              <w:t>Tác nhân</w:t>
            </w:r>
          </w:p>
        </w:tc>
        <w:tc>
          <w:tcPr>
            <w:tcW w:w="3426" w:type="pct"/>
            <w:shd w:val="clear" w:color="auto" w:fill="DEEAF6"/>
            <w:vAlign w:val="center"/>
          </w:tcPr>
          <w:p w:rsidRPr="00342DCF" w:rsidR="00E05214" w:rsidP="00E038B6" w:rsidRDefault="00AB4C28" w14:paraId="5B1638A7" w14:textId="77777777">
            <w:pPr>
              <w:rPr>
                <w:rFonts w:ascii="Calibri" w:hAnsi="Calibri" w:cs="Calibri"/>
                <w:b/>
                <w:sz w:val="22"/>
                <w:szCs w:val="22"/>
              </w:rPr>
            </w:pPr>
            <w:r>
              <w:rPr>
                <w:rFonts w:ascii="Calibri" w:hAnsi="Calibri" w:cs="Calibri"/>
                <w:b/>
                <w:sz w:val="22"/>
                <w:szCs w:val="22"/>
              </w:rPr>
              <w:t>Mô tả</w:t>
            </w:r>
          </w:p>
        </w:tc>
      </w:tr>
      <w:tr w:rsidRPr="00224D2B" w:rsidR="00E05214" w:rsidTr="21EB3745" w14:paraId="649841BE" w14:textId="77777777">
        <w:tc>
          <w:tcPr>
            <w:tcW w:w="233" w:type="pct"/>
            <w:shd w:val="clear" w:color="auto" w:fill="auto"/>
            <w:vAlign w:val="center"/>
          </w:tcPr>
          <w:p w:rsidRPr="00342DCF" w:rsidR="00E05214" w:rsidP="00E038B6" w:rsidRDefault="00E05214" w14:paraId="56B20A0C" w14:textId="77777777">
            <w:pPr>
              <w:ind w:left="34"/>
              <w:rPr>
                <w:rFonts w:ascii="Calibri" w:hAnsi="Calibri" w:cs="Calibri"/>
                <w:sz w:val="22"/>
                <w:szCs w:val="22"/>
              </w:rPr>
            </w:pPr>
            <w:r w:rsidRPr="00342DCF">
              <w:rPr>
                <w:rFonts w:ascii="Calibri" w:hAnsi="Calibri" w:cs="Calibri"/>
                <w:sz w:val="22"/>
                <w:szCs w:val="22"/>
              </w:rPr>
              <w:t>1</w:t>
            </w:r>
          </w:p>
        </w:tc>
        <w:tc>
          <w:tcPr>
            <w:tcW w:w="1340" w:type="pct"/>
            <w:shd w:val="clear" w:color="auto" w:fill="auto"/>
            <w:vAlign w:val="center"/>
          </w:tcPr>
          <w:p w:rsidRPr="00342DCF" w:rsidR="00E05214" w:rsidP="00E038B6" w:rsidRDefault="589E3896" w14:paraId="296FEF7D" w14:textId="66B2BE2D">
            <w:pPr>
              <w:rPr>
                <w:rFonts w:ascii="Calibri" w:hAnsi="Calibri" w:cs="Calibri"/>
                <w:sz w:val="22"/>
                <w:szCs w:val="22"/>
              </w:rPr>
            </w:pPr>
            <w:r w:rsidRPr="21EB3745">
              <w:rPr>
                <w:rFonts w:ascii="Calibri" w:hAnsi="Calibri" w:cs="Calibri"/>
                <w:sz w:val="22"/>
                <w:szCs w:val="22"/>
              </w:rPr>
              <w:t>Nhân viên</w:t>
            </w:r>
          </w:p>
        </w:tc>
        <w:tc>
          <w:tcPr>
            <w:tcW w:w="3426" w:type="pct"/>
            <w:shd w:val="clear" w:color="auto" w:fill="auto"/>
            <w:vAlign w:val="center"/>
          </w:tcPr>
          <w:p w:rsidRPr="00342DCF" w:rsidR="00E05214" w:rsidP="00E038B6" w:rsidRDefault="589E3896" w14:paraId="7194DBDC" w14:textId="447AB84C">
            <w:pPr>
              <w:rPr>
                <w:rFonts w:ascii="Calibri" w:hAnsi="Calibri" w:cs="Calibri"/>
                <w:sz w:val="22"/>
                <w:szCs w:val="22"/>
              </w:rPr>
            </w:pPr>
            <w:r w:rsidRPr="21EB3745">
              <w:rPr>
                <w:rFonts w:ascii="Calibri" w:hAnsi="Calibri" w:cs="Calibri"/>
                <w:sz w:val="22"/>
                <w:szCs w:val="22"/>
              </w:rPr>
              <w:t>Là nhân viên của cửa hàng</w:t>
            </w:r>
          </w:p>
        </w:tc>
      </w:tr>
      <w:tr w:rsidRPr="00224D2B" w:rsidR="00E05214" w:rsidTr="21EB3745" w14:paraId="18F999B5" w14:textId="77777777">
        <w:tc>
          <w:tcPr>
            <w:tcW w:w="233" w:type="pct"/>
            <w:shd w:val="clear" w:color="auto" w:fill="auto"/>
            <w:vAlign w:val="center"/>
          </w:tcPr>
          <w:p w:rsidRPr="00342DCF" w:rsidR="00E05214" w:rsidP="00E038B6" w:rsidRDefault="00E05214" w14:paraId="7144751B" w14:textId="77777777">
            <w:pPr>
              <w:ind w:left="34"/>
              <w:rPr>
                <w:rFonts w:ascii="Calibri" w:hAnsi="Calibri" w:cs="Calibri"/>
                <w:sz w:val="22"/>
                <w:szCs w:val="22"/>
              </w:rPr>
            </w:pPr>
            <w:r w:rsidRPr="00342DCF">
              <w:rPr>
                <w:rFonts w:ascii="Calibri" w:hAnsi="Calibri" w:cs="Calibri"/>
                <w:sz w:val="22"/>
                <w:szCs w:val="22"/>
              </w:rPr>
              <w:t>2</w:t>
            </w:r>
          </w:p>
        </w:tc>
        <w:tc>
          <w:tcPr>
            <w:tcW w:w="1340" w:type="pct"/>
            <w:shd w:val="clear" w:color="auto" w:fill="auto"/>
            <w:vAlign w:val="center"/>
          </w:tcPr>
          <w:p w:rsidRPr="00342DCF" w:rsidR="00E05214" w:rsidP="00E038B6" w:rsidRDefault="33514408" w14:paraId="769D0D3C" w14:textId="3487C615">
            <w:pPr>
              <w:rPr>
                <w:rFonts w:ascii="Calibri" w:hAnsi="Calibri" w:cs="Calibri"/>
                <w:sz w:val="22"/>
                <w:szCs w:val="22"/>
              </w:rPr>
            </w:pPr>
            <w:r w:rsidRPr="21EB3745">
              <w:rPr>
                <w:rFonts w:ascii="Calibri" w:hAnsi="Calibri" w:cs="Calibri"/>
                <w:sz w:val="22"/>
                <w:szCs w:val="22"/>
              </w:rPr>
              <w:t>Người quản lý</w:t>
            </w:r>
          </w:p>
        </w:tc>
        <w:tc>
          <w:tcPr>
            <w:tcW w:w="3426" w:type="pct"/>
            <w:shd w:val="clear" w:color="auto" w:fill="auto"/>
            <w:vAlign w:val="center"/>
          </w:tcPr>
          <w:p w:rsidRPr="00342DCF" w:rsidR="00E05214" w:rsidP="00E038B6" w:rsidRDefault="33514408" w14:paraId="54CD245A" w14:textId="6ACE7763">
            <w:pPr>
              <w:rPr>
                <w:rFonts w:ascii="Calibri" w:hAnsi="Calibri" w:cs="Calibri"/>
                <w:sz w:val="22"/>
                <w:szCs w:val="22"/>
              </w:rPr>
            </w:pPr>
            <w:r w:rsidRPr="21EB3745">
              <w:rPr>
                <w:rFonts w:ascii="Calibri" w:hAnsi="Calibri" w:cs="Calibri"/>
                <w:sz w:val="22"/>
                <w:szCs w:val="22"/>
              </w:rPr>
              <w:t>Là quản lý cửa hàng</w:t>
            </w:r>
          </w:p>
        </w:tc>
      </w:tr>
      <w:tr w:rsidRPr="00224D2B" w:rsidR="00E05214" w:rsidTr="21EB3745" w14:paraId="1231BE67" w14:textId="77777777">
        <w:tc>
          <w:tcPr>
            <w:tcW w:w="233" w:type="pct"/>
            <w:shd w:val="clear" w:color="auto" w:fill="auto"/>
            <w:vAlign w:val="center"/>
          </w:tcPr>
          <w:p w:rsidRPr="00342DCF" w:rsidR="00E05214" w:rsidP="00E038B6" w:rsidRDefault="00E05214" w14:paraId="36FEB5B0" w14:textId="77777777">
            <w:pPr>
              <w:ind w:left="34"/>
              <w:rPr>
                <w:rFonts w:ascii="Calibri" w:hAnsi="Calibri" w:cs="Calibri"/>
                <w:sz w:val="22"/>
                <w:szCs w:val="22"/>
              </w:rPr>
            </w:pPr>
          </w:p>
        </w:tc>
        <w:tc>
          <w:tcPr>
            <w:tcW w:w="1340" w:type="pct"/>
            <w:shd w:val="clear" w:color="auto" w:fill="auto"/>
            <w:vAlign w:val="center"/>
          </w:tcPr>
          <w:p w:rsidRPr="00342DCF" w:rsidR="00E05214" w:rsidP="00E038B6" w:rsidRDefault="00E05214" w14:paraId="30D7AA69" w14:textId="77777777">
            <w:pPr>
              <w:rPr>
                <w:rFonts w:ascii="Calibri" w:hAnsi="Calibri" w:cs="Calibri"/>
                <w:sz w:val="22"/>
                <w:szCs w:val="22"/>
              </w:rPr>
            </w:pPr>
          </w:p>
        </w:tc>
        <w:tc>
          <w:tcPr>
            <w:tcW w:w="3426" w:type="pct"/>
            <w:shd w:val="clear" w:color="auto" w:fill="auto"/>
            <w:vAlign w:val="center"/>
          </w:tcPr>
          <w:p w:rsidRPr="00342DCF" w:rsidR="00E05214" w:rsidP="00E038B6" w:rsidRDefault="00E05214" w14:paraId="7196D064" w14:textId="77777777">
            <w:pPr>
              <w:rPr>
                <w:rFonts w:ascii="Calibri" w:hAnsi="Calibri" w:cs="Calibri"/>
                <w:sz w:val="22"/>
                <w:szCs w:val="22"/>
              </w:rPr>
            </w:pPr>
          </w:p>
        </w:tc>
      </w:tr>
    </w:tbl>
    <w:p w:rsidRPr="000C2FE4" w:rsidR="000C2FE4" w:rsidP="00C02DD2" w:rsidRDefault="000C2FE4" w14:paraId="371057F7" w14:textId="77777777">
      <w:pPr>
        <w:pStyle w:val="InfoBlue"/>
      </w:pPr>
      <w:r w:rsidRPr="00E05214">
        <w:t>]</w:t>
      </w:r>
    </w:p>
    <w:p w:rsidR="00D90AAD" w:rsidP="00FC7002" w:rsidRDefault="00D90AAD" w14:paraId="6C79559F" w14:textId="77777777">
      <w:pPr>
        <w:pStyle w:val="Heading4"/>
      </w:pPr>
      <w:r>
        <w:t xml:space="preserve">b. </w:t>
      </w:r>
      <w:r w:rsidR="00AB4C28">
        <w:t xml:space="preserve">Danh sách </w:t>
      </w:r>
      <w:r w:rsidR="002A0230">
        <w:t>Ca sử dụng</w:t>
      </w:r>
    </w:p>
    <w:p w:rsidR="00AB4C28" w:rsidP="00AB4C28" w:rsidRDefault="00D90AAD" w14:paraId="5DF0C0BE" w14:textId="77777777">
      <w:pPr>
        <w:pStyle w:val="InfoBlue"/>
      </w:pPr>
      <w:r>
        <w:t>[</w:t>
      </w:r>
      <w:r w:rsidR="002A0230">
        <w:t xml:space="preserve">Ca sử dụng </w:t>
      </w:r>
      <w:r w:rsidR="00AB4C28">
        <w:t>mô tả một chuỗi tương tác giữa hệ thống và tác nhân bên ngoài</w:t>
      </w:r>
      <w:r w:rsidR="007D02C5">
        <w:t>. Nhờ có tương tác giữa chúng mà</w:t>
      </w:r>
      <w:r w:rsidR="00AB4C28">
        <w:t xml:space="preserve"> tác nhân có thể đạt được một số kết quả có giá trị. Tên của </w:t>
      </w:r>
      <w:r w:rsidR="002A0230">
        <w:t xml:space="preserve">ca sử dụng </w:t>
      </w:r>
      <w:r w:rsidR="00AB4C28">
        <w:t xml:space="preserve">luôn được viết dưới dạng động từ theo sau là tân ngữ. Chọn những tên </w:t>
      </w:r>
      <w:r w:rsidR="007D02C5">
        <w:t>rõ ràng, thuyết phục</w:t>
      </w:r>
      <w:r w:rsidR="00AB4C28">
        <w:t xml:space="preserve">, mang tính mô tả để làm </w:t>
      </w:r>
      <w:r w:rsidR="007D02C5">
        <w:t>đảm bảo</w:t>
      </w:r>
      <w:r w:rsidR="00AB4C28">
        <w:t xml:space="preserve"> sẽ mang lại giá trị cho người dùng;</w:t>
      </w:r>
    </w:p>
    <w:p w:rsidRPr="002A7116" w:rsidR="002A7116" w:rsidP="00AB4C28" w:rsidRDefault="00AB4C28" w14:paraId="1EC792A2" w14:textId="77777777">
      <w:pPr>
        <w:pStyle w:val="InfoBlue"/>
      </w:pPr>
      <w:r>
        <w:t xml:space="preserve">Phần này mô tả các </w:t>
      </w:r>
      <w:r w:rsidR="002A0230">
        <w:t>ca sử dụng</w:t>
      </w:r>
      <w:r>
        <w:t xml:space="preserve">, có thể làm theo mẫu bảng dưới đây, trong đó: các tác nhân chính khởi tạo </w:t>
      </w:r>
      <w:r w:rsidR="002A0230">
        <w:t xml:space="preserve">ca sử dụng </w:t>
      </w:r>
      <w:r>
        <w:t xml:space="preserve">và lấy giá trị chính từ </w:t>
      </w:r>
      <w:r w:rsidR="002A0230">
        <w:t>ca sử dụng</w:t>
      </w:r>
      <w:r>
        <w:t>, các tác nhân phụ là người hoặc hệ thống sẽ tham gia</w:t>
      </w:r>
      <w:r w:rsidR="007D02C5">
        <w:t xml:space="preserve"> thực hiện</w:t>
      </w:r>
      <w:r>
        <w:t xml:space="preserve"> </w:t>
      </w:r>
      <w:r w:rsidR="002A0230">
        <w:t xml:space="preserve">ca sử dụng </w:t>
      </w:r>
      <w:r>
        <w:t>(</w:t>
      </w:r>
      <w:r w:rsidR="00ED6EBD">
        <w:t xml:space="preserve">đóng góp vào sự thành công của </w:t>
      </w:r>
      <w:r w:rsidR="002A0230">
        <w:t>ca sử dụng</w:t>
      </w:r>
      <w:r w:rsidR="00ED6EBD">
        <w:t>)</w:t>
      </w:r>
    </w:p>
    <w:tbl>
      <w:tblPr>
        <w:tblW w:w="90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534"/>
        <w:gridCol w:w="1951"/>
        <w:gridCol w:w="1484"/>
        <w:gridCol w:w="1559"/>
        <w:gridCol w:w="3544"/>
      </w:tblGrid>
      <w:tr w:rsidR="00D90AAD" w:rsidTr="00E038B6" w14:paraId="796C80C9" w14:textId="77777777">
        <w:tc>
          <w:tcPr>
            <w:tcW w:w="534" w:type="dxa"/>
            <w:shd w:val="clear" w:color="auto" w:fill="DEEAF6"/>
          </w:tcPr>
          <w:p w:rsidR="00D90AAD" w:rsidP="00D90AAD" w:rsidRDefault="00D90AAD" w14:paraId="46AE0C79" w14:textId="77777777">
            <w:pPr>
              <w:pStyle w:val="TableHead"/>
            </w:pPr>
            <w:r>
              <w:t>#</w:t>
            </w:r>
          </w:p>
        </w:tc>
        <w:tc>
          <w:tcPr>
            <w:tcW w:w="1951" w:type="dxa"/>
            <w:shd w:val="clear" w:color="auto" w:fill="DEEAF6"/>
          </w:tcPr>
          <w:p w:rsidR="00D90AAD" w:rsidP="00D90AAD" w:rsidRDefault="002A0230" w14:paraId="56D749B9" w14:textId="77777777">
            <w:pPr>
              <w:pStyle w:val="TableHead"/>
            </w:pPr>
            <w:r>
              <w:t>Ca sử dụng</w:t>
            </w:r>
          </w:p>
        </w:tc>
        <w:tc>
          <w:tcPr>
            <w:tcW w:w="1484" w:type="dxa"/>
            <w:shd w:val="clear" w:color="auto" w:fill="DEEAF6"/>
          </w:tcPr>
          <w:p w:rsidR="00D90AAD" w:rsidP="00E038B6" w:rsidRDefault="00ED6EBD" w14:paraId="3E553431" w14:textId="77777777">
            <w:pPr>
              <w:pStyle w:val="TableHead"/>
            </w:pPr>
            <w:r>
              <w:t>Tác nhân chính</w:t>
            </w:r>
          </w:p>
        </w:tc>
        <w:tc>
          <w:tcPr>
            <w:tcW w:w="1559" w:type="dxa"/>
            <w:shd w:val="clear" w:color="auto" w:fill="DEEAF6"/>
          </w:tcPr>
          <w:p w:rsidR="00D90AAD" w:rsidP="002A7116" w:rsidRDefault="00ED6EBD" w14:paraId="6820B14A" w14:textId="77777777">
            <w:pPr>
              <w:pStyle w:val="TableHead"/>
            </w:pPr>
            <w:r>
              <w:t>Tác nhân phụ</w:t>
            </w:r>
          </w:p>
        </w:tc>
        <w:tc>
          <w:tcPr>
            <w:tcW w:w="3544" w:type="dxa"/>
            <w:shd w:val="clear" w:color="auto" w:fill="DEEAF6"/>
          </w:tcPr>
          <w:p w:rsidR="00D90AAD" w:rsidP="00D90AAD" w:rsidRDefault="00ED6EBD" w14:paraId="2AA2AC36" w14:textId="77777777">
            <w:pPr>
              <w:pStyle w:val="TableHead"/>
              <w:jc w:val="left"/>
            </w:pPr>
            <w:r>
              <w:t>Mô tả</w:t>
            </w:r>
          </w:p>
        </w:tc>
      </w:tr>
      <w:tr w:rsidR="00D90AAD" w:rsidTr="002A7116" w14:paraId="34FF1C98" w14:textId="77777777">
        <w:tc>
          <w:tcPr>
            <w:tcW w:w="534" w:type="dxa"/>
          </w:tcPr>
          <w:p w:rsidR="00D90AAD" w:rsidP="00E038B6" w:rsidRDefault="00D90AAD" w14:paraId="6D072C0D" w14:textId="77777777"/>
        </w:tc>
        <w:tc>
          <w:tcPr>
            <w:tcW w:w="1951" w:type="dxa"/>
          </w:tcPr>
          <w:p w:rsidR="00D90AAD" w:rsidP="00E038B6" w:rsidRDefault="00D90AAD" w14:paraId="48A21919" w14:textId="77777777"/>
        </w:tc>
        <w:tc>
          <w:tcPr>
            <w:tcW w:w="1484" w:type="dxa"/>
          </w:tcPr>
          <w:p w:rsidR="00D90AAD" w:rsidP="00E038B6" w:rsidRDefault="00D90AAD" w14:paraId="6BD18F9B" w14:textId="77777777"/>
        </w:tc>
        <w:tc>
          <w:tcPr>
            <w:tcW w:w="1559" w:type="dxa"/>
          </w:tcPr>
          <w:p w:rsidR="00D90AAD" w:rsidP="00E038B6" w:rsidRDefault="00D90AAD" w14:paraId="238601FE" w14:textId="77777777"/>
        </w:tc>
        <w:tc>
          <w:tcPr>
            <w:tcW w:w="3544" w:type="dxa"/>
          </w:tcPr>
          <w:p w:rsidR="00D90AAD" w:rsidP="00E038B6" w:rsidRDefault="00D90AAD" w14:paraId="0F3CABC7" w14:textId="77777777"/>
        </w:tc>
      </w:tr>
      <w:tr w:rsidR="00D90AAD" w:rsidTr="002A7116" w14:paraId="5B08B5D1" w14:textId="77777777">
        <w:tc>
          <w:tcPr>
            <w:tcW w:w="534" w:type="dxa"/>
          </w:tcPr>
          <w:p w:rsidR="00D90AAD" w:rsidP="00E038B6" w:rsidRDefault="00D90AAD" w14:paraId="16DEB4AB" w14:textId="77777777"/>
        </w:tc>
        <w:tc>
          <w:tcPr>
            <w:tcW w:w="1951" w:type="dxa"/>
          </w:tcPr>
          <w:p w:rsidR="00D90AAD" w:rsidP="00E038B6" w:rsidRDefault="00D90AAD" w14:paraId="0AD9C6F4" w14:textId="77777777"/>
        </w:tc>
        <w:tc>
          <w:tcPr>
            <w:tcW w:w="1484" w:type="dxa"/>
          </w:tcPr>
          <w:p w:rsidR="00D90AAD" w:rsidP="00E038B6" w:rsidRDefault="00D90AAD" w14:paraId="4B1F511A" w14:textId="77777777"/>
        </w:tc>
        <w:tc>
          <w:tcPr>
            <w:tcW w:w="1559" w:type="dxa"/>
          </w:tcPr>
          <w:p w:rsidR="00D90AAD" w:rsidP="00E038B6" w:rsidRDefault="00D90AAD" w14:paraId="65F9C3DC" w14:textId="77777777"/>
        </w:tc>
        <w:tc>
          <w:tcPr>
            <w:tcW w:w="3544" w:type="dxa"/>
          </w:tcPr>
          <w:p w:rsidR="00D90AAD" w:rsidP="00E038B6" w:rsidRDefault="00D90AAD" w14:paraId="5023141B" w14:textId="77777777"/>
        </w:tc>
      </w:tr>
      <w:tr w:rsidR="00D90AAD" w:rsidTr="002A7116" w14:paraId="1F3B1409" w14:textId="77777777">
        <w:tc>
          <w:tcPr>
            <w:tcW w:w="534" w:type="dxa"/>
          </w:tcPr>
          <w:p w:rsidR="00D90AAD" w:rsidP="00E038B6" w:rsidRDefault="00D90AAD" w14:paraId="562C75D1" w14:textId="77777777"/>
        </w:tc>
        <w:tc>
          <w:tcPr>
            <w:tcW w:w="1951" w:type="dxa"/>
          </w:tcPr>
          <w:p w:rsidR="00D90AAD" w:rsidP="00E038B6" w:rsidRDefault="00D90AAD" w14:paraId="664355AD" w14:textId="77777777"/>
        </w:tc>
        <w:tc>
          <w:tcPr>
            <w:tcW w:w="1484" w:type="dxa"/>
          </w:tcPr>
          <w:p w:rsidR="00D90AAD" w:rsidP="00E038B6" w:rsidRDefault="00D90AAD" w14:paraId="1A965116" w14:textId="77777777"/>
        </w:tc>
        <w:tc>
          <w:tcPr>
            <w:tcW w:w="1559" w:type="dxa"/>
          </w:tcPr>
          <w:p w:rsidR="00D90AAD" w:rsidP="00E038B6" w:rsidRDefault="00D90AAD" w14:paraId="7DF4E37C" w14:textId="77777777"/>
        </w:tc>
        <w:tc>
          <w:tcPr>
            <w:tcW w:w="3544" w:type="dxa"/>
          </w:tcPr>
          <w:p w:rsidR="00D90AAD" w:rsidP="00E038B6" w:rsidRDefault="00D90AAD" w14:paraId="44FB30F8" w14:textId="77777777"/>
        </w:tc>
      </w:tr>
      <w:tr w:rsidR="00D90AAD" w:rsidTr="002A7116" w14:paraId="1DA6542E" w14:textId="77777777">
        <w:tc>
          <w:tcPr>
            <w:tcW w:w="534" w:type="dxa"/>
          </w:tcPr>
          <w:p w:rsidR="00D90AAD" w:rsidP="00E038B6" w:rsidRDefault="00D90AAD" w14:paraId="3041E394" w14:textId="77777777"/>
        </w:tc>
        <w:tc>
          <w:tcPr>
            <w:tcW w:w="1951" w:type="dxa"/>
          </w:tcPr>
          <w:p w:rsidR="00D90AAD" w:rsidP="00E038B6" w:rsidRDefault="00D90AAD" w14:paraId="722B00AE" w14:textId="77777777"/>
        </w:tc>
        <w:tc>
          <w:tcPr>
            <w:tcW w:w="1484" w:type="dxa"/>
          </w:tcPr>
          <w:p w:rsidR="00D90AAD" w:rsidP="00E038B6" w:rsidRDefault="00D90AAD" w14:paraId="42C6D796" w14:textId="77777777"/>
        </w:tc>
        <w:tc>
          <w:tcPr>
            <w:tcW w:w="1559" w:type="dxa"/>
          </w:tcPr>
          <w:p w:rsidR="00D90AAD" w:rsidP="00E038B6" w:rsidRDefault="00D90AAD" w14:paraId="6E1831B3" w14:textId="77777777"/>
        </w:tc>
        <w:tc>
          <w:tcPr>
            <w:tcW w:w="3544" w:type="dxa"/>
          </w:tcPr>
          <w:p w:rsidR="00D90AAD" w:rsidP="00E038B6" w:rsidRDefault="00D90AAD" w14:paraId="54E11D2A" w14:textId="77777777"/>
        </w:tc>
      </w:tr>
    </w:tbl>
    <w:p w:rsidR="00D90AAD" w:rsidP="00C02DD2" w:rsidRDefault="00D90AAD" w14:paraId="31126E5D" w14:textId="77777777">
      <w:pPr>
        <w:pStyle w:val="InfoBlue"/>
      </w:pPr>
    </w:p>
    <w:p w:rsidRPr="00001536" w:rsidR="00001536" w:rsidP="00001536" w:rsidRDefault="00001536" w14:paraId="65D940CE" w14:textId="77777777">
      <w:pPr>
        <w:pStyle w:val="BodyText"/>
        <w:rPr>
          <w:lang w:val="en-US"/>
        </w:rPr>
      </w:pPr>
      <w:r>
        <w:rPr>
          <w:lang w:val="en-US"/>
        </w:rPr>
        <w:t>Biểu đồ usecase tổng quát của hệ thống</w:t>
      </w:r>
    </w:p>
    <w:p w:rsidRPr="00001536" w:rsidR="00001536" w:rsidP="00001536" w:rsidRDefault="009A1AEF" w14:paraId="2DE403A5" w14:textId="77777777">
      <w:pPr>
        <w:pStyle w:val="BodyText"/>
        <w:rPr>
          <w:lang w:val="en-US"/>
        </w:rPr>
      </w:pPr>
      <w:r>
        <w:rPr>
          <w:noProof/>
          <w:lang w:val="en-US"/>
        </w:rPr>
        <w:drawing>
          <wp:inline distT="0" distB="0" distL="0" distR="0" wp14:anchorId="7E33E976" wp14:editId="2890465C">
            <wp:extent cx="5708650" cy="331470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8650" cy="3314700"/>
                    </a:xfrm>
                    <a:prstGeom prst="rect">
                      <a:avLst/>
                    </a:prstGeom>
                    <a:noFill/>
                    <a:ln>
                      <a:noFill/>
                    </a:ln>
                  </pic:spPr>
                </pic:pic>
              </a:graphicData>
            </a:graphic>
          </wp:inline>
        </w:drawing>
      </w:r>
    </w:p>
    <w:p w:rsidR="00517BE6" w:rsidP="008443CA" w:rsidRDefault="009A78F4" w14:paraId="531D894E" w14:textId="49FC32A3">
      <w:pPr>
        <w:pStyle w:val="Heading2"/>
      </w:pPr>
      <w:bookmarkStart w:name="_Toc195303133" w:id="32"/>
      <w:r>
        <w:t>3</w:t>
      </w:r>
      <w:r w:rsidR="00FF7537">
        <w:t xml:space="preserve">. </w:t>
      </w:r>
      <w:r w:rsidR="00001536">
        <w:t xml:space="preserve">Đặc tả </w:t>
      </w:r>
      <w:r w:rsidR="42A67B8E">
        <w:t>usecase</w:t>
      </w:r>
      <w:bookmarkEnd w:id="32"/>
    </w:p>
    <w:p w:rsidR="456C6255" w:rsidP="7A6977B4" w:rsidRDefault="456C6255" w14:paraId="3C0E72BA" w14:textId="3F6D6C40">
      <w:r>
        <w:t xml:space="preserve">Trong phần nội dung này, các nhóm sẽ mô tả tính năng mà nhóm mình xây dựng dựa trên biểu đồ Usecase và mô hình kiến trúc nhóm đã thiết kế. Nếu nhóm xây dựng API thì trong phần nội dung này, cần đặc tả rõ API. </w:t>
      </w:r>
    </w:p>
    <w:p w:rsidR="00B476E0" w:rsidP="00221D72" w:rsidRDefault="009A78F4" w14:paraId="6B4BCC59" w14:textId="59BD85AC">
      <w:pPr>
        <w:pStyle w:val="Heading3"/>
      </w:pPr>
      <w:r>
        <w:t>3</w:t>
      </w:r>
      <w:r w:rsidR="00221D72">
        <w:t>.1</w:t>
      </w:r>
      <w:r w:rsidR="00DC4778">
        <w:t xml:space="preserve"> </w:t>
      </w:r>
      <w:r w:rsidR="001E5F51">
        <w:t>Đặc tả tính năng 1</w:t>
      </w:r>
      <w:r w:rsidR="386957FE">
        <w:t xml:space="preserve"> (Mô tả chi tiết chức năng mức là/Flow of event usecase)</w:t>
      </w:r>
    </w:p>
    <w:p w:rsidRPr="00AC67D5" w:rsidR="008E56C8" w:rsidP="008E56C8" w:rsidRDefault="008E56C8" w14:paraId="6D60284A" w14:textId="77777777">
      <w:pPr>
        <w:spacing w:before="0"/>
        <w:ind w:left="0"/>
        <w:rPr>
          <w:i/>
          <w:color w:val="0000FF"/>
        </w:rPr>
      </w:pPr>
      <w:r w:rsidRPr="00654297">
        <w:rPr>
          <w:i/>
          <w:color w:val="0000FF"/>
        </w:rPr>
        <w:t>Trong phần này, cần cung cấp các chi tiết về chức năng liên quan, tập trung vào thông tin bên dưới</w:t>
      </w:r>
    </w:p>
    <w:p w:rsidRPr="00552BDD" w:rsidR="008E56C8" w:rsidP="00110D71" w:rsidRDefault="008E56C8" w14:paraId="30080911" w14:textId="77777777">
      <w:pPr>
        <w:pStyle w:val="ListParagraph"/>
        <w:numPr>
          <w:ilvl w:val="0"/>
          <w:numId w:val="12"/>
        </w:numPr>
        <w:ind w:left="567"/>
        <w:rPr>
          <w:rFonts w:ascii="Tahoma" w:hAnsi="Tahoma" w:cs="Tahoma"/>
          <w:i/>
          <w:color w:val="0000FF"/>
          <w:sz w:val="20"/>
          <w:szCs w:val="20"/>
        </w:rPr>
      </w:pPr>
      <w:r w:rsidRPr="00654297">
        <w:rPr>
          <w:rFonts w:ascii="Tahoma" w:hAnsi="Tahoma" w:cs="Tahoma"/>
          <w:i/>
          <w:color w:val="0000FF"/>
          <w:sz w:val="20"/>
          <w:szCs w:val="20"/>
        </w:rPr>
        <w:t>Kích hoạt chức năng: chức năng này được kích hoạt như thế nào (đường dẫn điều hướng, tần số thời gian, v.v.</w:t>
      </w:r>
    </w:p>
    <w:p w:rsidRPr="00552BDD" w:rsidR="008E56C8" w:rsidP="00110D71" w:rsidRDefault="008E56C8" w14:paraId="738CCC8C" w14:textId="77777777">
      <w:pPr>
        <w:pStyle w:val="ListParagraph"/>
        <w:numPr>
          <w:ilvl w:val="0"/>
          <w:numId w:val="12"/>
        </w:numPr>
        <w:ind w:left="567"/>
        <w:rPr>
          <w:rFonts w:ascii="Tahoma" w:hAnsi="Tahoma" w:cs="Tahoma"/>
          <w:i/>
          <w:color w:val="0000FF"/>
          <w:sz w:val="20"/>
          <w:szCs w:val="20"/>
        </w:rPr>
      </w:pPr>
      <w:r w:rsidRPr="00654297">
        <w:rPr>
          <w:rFonts w:ascii="Tahoma" w:hAnsi="Tahoma" w:cs="Tahoma"/>
          <w:i/>
          <w:color w:val="0000FF"/>
          <w:sz w:val="20"/>
          <w:szCs w:val="20"/>
        </w:rPr>
        <w:t>Mô tả chức năng: tác nhân / vai trò, mục đích, giao diện, xử lý dữ liệu, v.v.</w:t>
      </w:r>
    </w:p>
    <w:p w:rsidRPr="008E56C8" w:rsidR="008E56C8" w:rsidP="008E56C8" w:rsidRDefault="008E56C8" w14:paraId="336C537B" w14:textId="77777777">
      <w:r w:rsidRPr="00654297">
        <w:rPr>
          <w:rFonts w:ascii="Tahoma" w:hAnsi="Tahoma" w:cs="Tahoma"/>
          <w:i/>
          <w:color w:val="0000FF"/>
          <w:sz w:val="20"/>
        </w:rPr>
        <w:t xml:space="preserve">Bố cục màn hình: mẫu thử nghiệm của màn hình, </w:t>
      </w:r>
      <w:r>
        <w:rPr>
          <w:rFonts w:ascii="Tahoma" w:hAnsi="Tahoma" w:cs="Tahoma"/>
          <w:i/>
          <w:color w:val="0000FF"/>
          <w:sz w:val="20"/>
        </w:rPr>
        <w:t xml:space="preserve">ở dưới là </w:t>
      </w:r>
      <w:r w:rsidRPr="00654297">
        <w:rPr>
          <w:rFonts w:ascii="Tahoma" w:hAnsi="Tahoma" w:cs="Tahoma"/>
          <w:i/>
          <w:color w:val="0000FF"/>
          <w:sz w:val="20"/>
        </w:rPr>
        <w:t>mẫu màn hình Quản lý sản phẩm</w:t>
      </w:r>
    </w:p>
    <w:p w:rsidR="001E5F51" w:rsidP="001E5F51" w:rsidRDefault="001E5F51" w14:paraId="41D0F7AE" w14:textId="77777777">
      <w:r>
        <w:t>3.1.1 Mô tả và Mức độ ưu tiên</w:t>
      </w:r>
    </w:p>
    <w:p w:rsidR="001E5F51" w:rsidP="001E5F51" w:rsidRDefault="001E5F51" w14:paraId="232C4762" w14:textId="77777777">
      <w:r>
        <w:t>&lt;Cung cấp mô tả ngắn gọn về tính năng và chỉ ra tính năng đó có mức độ ưu tiên Cao, Trung bình hay Thấp. Bạn cũng có thể đưa vào các xếp hạng thành phần ưu tiên cụ thể, chẳng hạn như lợi ích, hình phạt, chi phí và rủi ro (mỗi xếp hạng được xếp hạng theo thang điểm tương đối từ thấp nhất là 1 đến cao nhất là 9).&gt;</w:t>
      </w:r>
    </w:p>
    <w:p w:rsidR="001E5F51" w:rsidP="001E5F51" w:rsidRDefault="001E5F51" w14:paraId="58999D06" w14:textId="77777777">
      <w:r>
        <w:t>3.1.2 Chuỗi kích thích/phản hồi</w:t>
      </w:r>
    </w:p>
    <w:p w:rsidR="001E5F51" w:rsidP="001E5F51" w:rsidRDefault="001E5F51" w14:paraId="7AAEEC31" w14:textId="77777777">
      <w:r>
        <w:t>&lt;Liệt kê các chuỗi hành động của người dùng và phản hồi của hệ thống kích thích hành vi được xác định cho tính năng này. Các chuỗi này sẽ tương ứng với các thành phần hộp thoại liên quan đến các trường hợp sử dụng.&gt;</w:t>
      </w:r>
    </w:p>
    <w:p w:rsidR="001E5F51" w:rsidP="001E5F51" w:rsidRDefault="001E5F51" w14:paraId="31B68A46" w14:textId="77777777">
      <w:r>
        <w:t>3.1.3 Yêu cầu chức năng</w:t>
      </w:r>
    </w:p>
    <w:p w:rsidR="001E5F51" w:rsidP="001E5F51" w:rsidRDefault="001E5F51" w14:paraId="32283BC8" w14:textId="77777777">
      <w:r>
        <w:t>&lt;Phân loại các yêu cầu chức năng chi tiết liên quan đến tính năng này. Đây là các khả năng phần mềm phải có để người dùng có thể thực hiện các dịch vụ do tính năng cung cấp hoặc thực hiện trường hợp sử dụng. Bao gồm cách sản phẩm phản hồi với các điều kiện lỗi dự đoán hoặc đầu vào không hợp lệ. Các yêu cầu phải ngắn gọn, đầy đủ, rõ ràng, có thể xác minh và cần thiết. Sử dụng "TBD" làm chỗ giữ chỗ để chỉ ra khi thông tin cần thiết vẫn chưa có sẵn.&gt;</w:t>
      </w:r>
    </w:p>
    <w:p w:rsidR="001E5F51" w:rsidP="001E5F51" w:rsidRDefault="001E5F51" w14:paraId="62431CDC" w14:textId="77777777"/>
    <w:p w:rsidRPr="001E5F51" w:rsidR="001E5F51" w:rsidP="001E5F51" w:rsidRDefault="001E5F51" w14:paraId="31EB0262" w14:textId="77777777">
      <w:r>
        <w:t>&lt;Mỗi yêu cầu phải được xác định duy nhất bằng một số thứ tự hoặc một thẻ có ý nghĩa nào đó.&gt;</w:t>
      </w:r>
    </w:p>
    <w:p w:rsidR="00C02DD2" w:rsidP="008E38C5" w:rsidRDefault="009A78F4" w14:paraId="32619CDD" w14:textId="77777777">
      <w:pPr>
        <w:pStyle w:val="Heading3"/>
      </w:pPr>
      <w:r>
        <w:t>3</w:t>
      </w:r>
      <w:r w:rsidR="00221D72">
        <w:t xml:space="preserve">.2 </w:t>
      </w:r>
      <w:r w:rsidR="001E5F51">
        <w:t>Đặc tả tính năng 2 và các tính năng khác</w:t>
      </w:r>
    </w:p>
    <w:p w:rsidRPr="001E5F51" w:rsidR="001E5F51" w:rsidP="001E5F51" w:rsidRDefault="001E5F51" w14:paraId="49E398E2" w14:textId="77777777"/>
    <w:p w:rsidR="00221D72" w:rsidP="001E5F51" w:rsidRDefault="001E5F51" w14:paraId="517DAC74" w14:textId="77777777">
      <w:pPr>
        <w:pStyle w:val="Heading2"/>
      </w:pPr>
      <w:bookmarkStart w:name="_Toc195303134" w:id="33"/>
      <w:r>
        <w:t>4</w:t>
      </w:r>
      <w:r w:rsidR="00C02DD2">
        <w:t xml:space="preserve">. </w:t>
      </w:r>
      <w:r w:rsidRPr="002A0230" w:rsidR="002A0230">
        <w:t xml:space="preserve">Luồng màn hình </w:t>
      </w:r>
      <w:r w:rsidR="002A0230">
        <w:t>(Screen flow)</w:t>
      </w:r>
      <w:bookmarkEnd w:id="33"/>
    </w:p>
    <w:p w:rsidR="00AE21D5" w:rsidP="00C02DD2" w:rsidRDefault="00AE21D5" w14:paraId="18E4E810" w14:textId="15589C78">
      <w:pPr>
        <w:pStyle w:val="InfoBlue"/>
      </w:pPr>
      <w:r>
        <w:t>[</w:t>
      </w:r>
      <w:r w:rsidR="002A0230">
        <w:t>Phần này biểu diễn các màn hình hệ thống và mối quan hệ giữa các màn hình. Có thể vẽ Luồng màn hình cho hệ thống dưới dạng sơ đồ như bên dưới</w:t>
      </w:r>
      <w:r w:rsidR="7758AE76">
        <w:t>. Nếu nhóm thực hiện và lựa chọn kiến trúc microservices cần chỉ rõ flow giữa các services là gì?</w:t>
      </w:r>
      <w:r w:rsidR="002A0230">
        <w:t>]</w:t>
      </w:r>
    </w:p>
    <w:p w:rsidR="59F94166" w:rsidRDefault="59F94166" w14:paraId="0CFF08F8" w14:textId="765DB5F8">
      <w:r>
        <w:rPr>
          <w:noProof/>
        </w:rPr>
        <w:drawing>
          <wp:inline distT="0" distB="0" distL="0" distR="0" wp14:anchorId="1EE38D6E" wp14:editId="20BBC46B">
            <wp:extent cx="5752381" cy="2971428"/>
            <wp:effectExtent l="0" t="0" r="0" b="0"/>
            <wp:docPr id="938744663" name="Picture 93874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52381" cy="2971428"/>
                    </a:xfrm>
                    <a:prstGeom prst="rect">
                      <a:avLst/>
                    </a:prstGeom>
                  </pic:spPr>
                </pic:pic>
              </a:graphicData>
            </a:graphic>
          </wp:inline>
        </w:drawing>
      </w:r>
    </w:p>
    <w:p w:rsidR="00C02DD2" w:rsidP="00C02DD2" w:rsidRDefault="00110D71" w14:paraId="16287F21" w14:textId="209D8C4A">
      <w:pPr>
        <w:pStyle w:val="InfoBlue"/>
      </w:pPr>
      <w:r>
        <w:rPr>
          <w:noProof/>
        </w:rPr>
        <w:drawing>
          <wp:inline distT="0" distB="0" distL="0" distR="0" wp14:anchorId="311BEAB3" wp14:editId="74634D68">
            <wp:extent cx="5748655" cy="2966085"/>
            <wp:effectExtent l="0" t="0" r="4445" b="5715"/>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8655" cy="2966085"/>
                    </a:xfrm>
                    <a:prstGeom prst="rect">
                      <a:avLst/>
                    </a:prstGeom>
                    <a:noFill/>
                    <a:ln>
                      <a:noFill/>
                    </a:ln>
                  </pic:spPr>
                </pic:pic>
              </a:graphicData>
            </a:graphic>
          </wp:inline>
        </w:drawing>
      </w:r>
    </w:p>
    <w:p w:rsidR="00C02DD2" w:rsidP="00C02DD2" w:rsidRDefault="001E5F51" w14:paraId="7C9D33F9" w14:textId="77777777">
      <w:pPr>
        <w:pStyle w:val="Heading4"/>
      </w:pPr>
      <w:r>
        <w:t>4.1.</w:t>
      </w:r>
      <w:r w:rsidR="00C02DD2">
        <w:t xml:space="preserve"> </w:t>
      </w:r>
      <w:r w:rsidRPr="002A0230" w:rsidR="002A0230">
        <w:t>Mô tả màn hình</w:t>
      </w:r>
    </w:p>
    <w:p w:rsidR="00221D72" w:rsidP="00C02DD2" w:rsidRDefault="00C02DD2" w14:paraId="4A816DF1" w14:textId="77777777">
      <w:pPr>
        <w:pStyle w:val="InfoBlue"/>
      </w:pPr>
      <w:r>
        <w:t>[</w:t>
      </w:r>
      <w:r w:rsidRPr="00EF2E9C" w:rsidR="00EF2E9C">
        <w:t>Cung cấp mô tả cho các màn hình trong Luồng màn hình ở trên</w:t>
      </w:r>
      <w:r w:rsidR="00AE21D5">
        <w:t>]</w:t>
      </w:r>
    </w:p>
    <w:tbl>
      <w:tblPr>
        <w:tblW w:w="4940" w:type="pct"/>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2"/>
        <w:gridCol w:w="2488"/>
        <w:gridCol w:w="6362"/>
      </w:tblGrid>
      <w:tr w:rsidRPr="00342DCF" w:rsidR="00C02DD2" w:rsidTr="21EB3745" w14:paraId="02192C14" w14:textId="77777777">
        <w:trPr>
          <w:trHeight w:val="67"/>
        </w:trPr>
        <w:tc>
          <w:tcPr>
            <w:tcW w:w="233" w:type="pct"/>
            <w:shd w:val="clear" w:color="auto" w:fill="DEEAF6"/>
            <w:vAlign w:val="center"/>
          </w:tcPr>
          <w:p w:rsidRPr="00342DCF" w:rsidR="00C02DD2" w:rsidP="00DD1214" w:rsidRDefault="00C02DD2" w14:paraId="1AFA645E" w14:textId="77777777">
            <w:pPr>
              <w:ind w:left="34"/>
              <w:rPr>
                <w:rFonts w:ascii="Calibri" w:hAnsi="Calibri" w:cs="Calibri"/>
                <w:b/>
                <w:sz w:val="22"/>
                <w:szCs w:val="22"/>
              </w:rPr>
            </w:pPr>
            <w:r w:rsidRPr="00342DCF">
              <w:rPr>
                <w:rFonts w:ascii="Calibri" w:hAnsi="Calibri" w:cs="Calibri"/>
                <w:b/>
                <w:sz w:val="22"/>
                <w:szCs w:val="22"/>
              </w:rPr>
              <w:t>#</w:t>
            </w:r>
          </w:p>
        </w:tc>
        <w:tc>
          <w:tcPr>
            <w:tcW w:w="1340" w:type="pct"/>
            <w:shd w:val="clear" w:color="auto" w:fill="DEEAF6"/>
            <w:vAlign w:val="center"/>
          </w:tcPr>
          <w:p w:rsidRPr="00342DCF" w:rsidR="00C02DD2" w:rsidP="00C02DD2" w:rsidRDefault="00EF2E9C" w14:paraId="6C783366" w14:textId="77777777">
            <w:pPr>
              <w:ind w:left="0"/>
              <w:rPr>
                <w:rFonts w:ascii="Calibri" w:hAnsi="Calibri" w:cs="Calibri"/>
                <w:b/>
                <w:sz w:val="22"/>
                <w:szCs w:val="22"/>
              </w:rPr>
            </w:pPr>
            <w:r>
              <w:rPr>
                <w:rFonts w:ascii="Calibri" w:hAnsi="Calibri" w:cs="Calibri"/>
                <w:b/>
                <w:sz w:val="22"/>
                <w:szCs w:val="22"/>
              </w:rPr>
              <w:t>Màn hình</w:t>
            </w:r>
          </w:p>
        </w:tc>
        <w:tc>
          <w:tcPr>
            <w:tcW w:w="3426" w:type="pct"/>
            <w:shd w:val="clear" w:color="auto" w:fill="DEEAF6"/>
            <w:vAlign w:val="center"/>
          </w:tcPr>
          <w:p w:rsidRPr="00342DCF" w:rsidR="00C02DD2" w:rsidP="00C02DD2" w:rsidRDefault="00EF2E9C" w14:paraId="1F6E5AF9" w14:textId="77777777">
            <w:pPr>
              <w:ind w:left="0"/>
              <w:rPr>
                <w:rFonts w:ascii="Calibri" w:hAnsi="Calibri" w:cs="Calibri"/>
                <w:b/>
                <w:sz w:val="22"/>
                <w:szCs w:val="22"/>
              </w:rPr>
            </w:pPr>
            <w:r>
              <w:rPr>
                <w:rFonts w:ascii="Calibri" w:hAnsi="Calibri" w:cs="Calibri"/>
                <w:b/>
                <w:sz w:val="22"/>
                <w:szCs w:val="22"/>
              </w:rPr>
              <w:t>Mô tả</w:t>
            </w:r>
          </w:p>
        </w:tc>
      </w:tr>
      <w:tr w:rsidRPr="00224D2B" w:rsidR="00C02DD2" w:rsidTr="21EB3745" w14:paraId="249FAAB8" w14:textId="77777777">
        <w:tc>
          <w:tcPr>
            <w:tcW w:w="233" w:type="pct"/>
            <w:shd w:val="clear" w:color="auto" w:fill="auto"/>
            <w:vAlign w:val="center"/>
          </w:tcPr>
          <w:p w:rsidRPr="00342DCF" w:rsidR="00C02DD2" w:rsidP="00DD1214" w:rsidRDefault="00C02DD2" w14:paraId="19F14E3C" w14:textId="77777777">
            <w:pPr>
              <w:ind w:left="34"/>
              <w:rPr>
                <w:rFonts w:ascii="Calibri" w:hAnsi="Calibri" w:cs="Calibri"/>
                <w:sz w:val="22"/>
                <w:szCs w:val="22"/>
              </w:rPr>
            </w:pPr>
            <w:r w:rsidRPr="00342DCF">
              <w:rPr>
                <w:rFonts w:ascii="Calibri" w:hAnsi="Calibri" w:cs="Calibri"/>
                <w:sz w:val="22"/>
                <w:szCs w:val="22"/>
              </w:rPr>
              <w:t>1</w:t>
            </w:r>
          </w:p>
        </w:tc>
        <w:tc>
          <w:tcPr>
            <w:tcW w:w="1340" w:type="pct"/>
            <w:shd w:val="clear" w:color="auto" w:fill="auto"/>
            <w:vAlign w:val="center"/>
          </w:tcPr>
          <w:p w:rsidRPr="00342DCF" w:rsidR="00C02DD2" w:rsidP="00DD1214" w:rsidRDefault="205D28B6" w14:paraId="5BE93A62" w14:textId="2B9BF948">
            <w:pPr>
              <w:rPr>
                <w:rFonts w:ascii="Calibri" w:hAnsi="Calibri" w:cs="Calibri"/>
                <w:sz w:val="22"/>
                <w:szCs w:val="22"/>
              </w:rPr>
            </w:pPr>
            <w:r w:rsidRPr="21EB3745">
              <w:rPr>
                <w:rFonts w:ascii="Calibri" w:hAnsi="Calibri" w:cs="Calibri"/>
                <w:sz w:val="22"/>
                <w:szCs w:val="22"/>
              </w:rPr>
              <w:t>LogIn</w:t>
            </w:r>
          </w:p>
        </w:tc>
        <w:tc>
          <w:tcPr>
            <w:tcW w:w="3426" w:type="pct"/>
            <w:shd w:val="clear" w:color="auto" w:fill="auto"/>
            <w:vAlign w:val="center"/>
          </w:tcPr>
          <w:p w:rsidRPr="00342DCF" w:rsidR="00C02DD2" w:rsidP="00DD1214" w:rsidRDefault="205D28B6" w14:paraId="384BA73E" w14:textId="61B7FB47">
            <w:pPr>
              <w:rPr>
                <w:rFonts w:ascii="Calibri" w:hAnsi="Calibri" w:cs="Calibri"/>
                <w:sz w:val="22"/>
                <w:szCs w:val="22"/>
              </w:rPr>
            </w:pPr>
            <w:r w:rsidRPr="21EB3745">
              <w:rPr>
                <w:rFonts w:ascii="Calibri" w:hAnsi="Calibri" w:cs="Calibri"/>
                <w:sz w:val="22"/>
                <w:szCs w:val="22"/>
              </w:rPr>
              <w:t>Màn hình giúp người dùng nhập thông tin đăng nhập hệ thống</w:t>
            </w:r>
          </w:p>
        </w:tc>
      </w:tr>
      <w:tr w:rsidRPr="00224D2B" w:rsidR="00C02DD2" w:rsidTr="21EB3745" w14:paraId="78E884CA" w14:textId="77777777">
        <w:tc>
          <w:tcPr>
            <w:tcW w:w="233" w:type="pct"/>
            <w:shd w:val="clear" w:color="auto" w:fill="auto"/>
            <w:vAlign w:val="center"/>
          </w:tcPr>
          <w:p w:rsidRPr="00342DCF" w:rsidR="00C02DD2" w:rsidP="00DD1214" w:rsidRDefault="00C02DD2" w14:paraId="7842F596" w14:textId="77777777">
            <w:pPr>
              <w:ind w:left="34"/>
              <w:rPr>
                <w:rFonts w:ascii="Calibri" w:hAnsi="Calibri" w:cs="Calibri"/>
                <w:sz w:val="22"/>
                <w:szCs w:val="22"/>
              </w:rPr>
            </w:pPr>
            <w:r w:rsidRPr="00342DCF">
              <w:rPr>
                <w:rFonts w:ascii="Calibri" w:hAnsi="Calibri" w:cs="Calibri"/>
                <w:sz w:val="22"/>
                <w:szCs w:val="22"/>
              </w:rPr>
              <w:t>2</w:t>
            </w:r>
          </w:p>
        </w:tc>
        <w:tc>
          <w:tcPr>
            <w:tcW w:w="1340" w:type="pct"/>
            <w:shd w:val="clear" w:color="auto" w:fill="auto"/>
            <w:vAlign w:val="center"/>
          </w:tcPr>
          <w:p w:rsidRPr="00342DCF" w:rsidR="00C02DD2" w:rsidP="00DD1214" w:rsidRDefault="00C02DD2" w14:paraId="34B3F2EB" w14:textId="77777777">
            <w:pPr>
              <w:rPr>
                <w:rFonts w:ascii="Calibri" w:hAnsi="Calibri" w:cs="Calibri"/>
                <w:sz w:val="22"/>
                <w:szCs w:val="22"/>
              </w:rPr>
            </w:pPr>
          </w:p>
        </w:tc>
        <w:tc>
          <w:tcPr>
            <w:tcW w:w="3426" w:type="pct"/>
            <w:shd w:val="clear" w:color="auto" w:fill="auto"/>
            <w:vAlign w:val="center"/>
          </w:tcPr>
          <w:p w:rsidRPr="00342DCF" w:rsidR="00C02DD2" w:rsidP="00DD1214" w:rsidRDefault="00C02DD2" w14:paraId="7D34F5C7" w14:textId="77777777">
            <w:pPr>
              <w:rPr>
                <w:rFonts w:ascii="Calibri" w:hAnsi="Calibri" w:cs="Calibri"/>
                <w:sz w:val="22"/>
                <w:szCs w:val="22"/>
              </w:rPr>
            </w:pPr>
          </w:p>
        </w:tc>
      </w:tr>
      <w:tr w:rsidRPr="00224D2B" w:rsidR="00C02DD2" w:rsidTr="21EB3745" w14:paraId="0B4020A7" w14:textId="77777777">
        <w:tc>
          <w:tcPr>
            <w:tcW w:w="233" w:type="pct"/>
            <w:shd w:val="clear" w:color="auto" w:fill="auto"/>
            <w:vAlign w:val="center"/>
          </w:tcPr>
          <w:p w:rsidRPr="00342DCF" w:rsidR="00C02DD2" w:rsidP="00DD1214" w:rsidRDefault="00C02DD2" w14:paraId="1D7B270A" w14:textId="77777777">
            <w:pPr>
              <w:ind w:left="34"/>
              <w:rPr>
                <w:rFonts w:ascii="Calibri" w:hAnsi="Calibri" w:cs="Calibri"/>
                <w:sz w:val="22"/>
                <w:szCs w:val="22"/>
              </w:rPr>
            </w:pPr>
          </w:p>
        </w:tc>
        <w:tc>
          <w:tcPr>
            <w:tcW w:w="1340" w:type="pct"/>
            <w:shd w:val="clear" w:color="auto" w:fill="auto"/>
            <w:vAlign w:val="center"/>
          </w:tcPr>
          <w:p w:rsidRPr="00342DCF" w:rsidR="00C02DD2" w:rsidP="00DD1214" w:rsidRDefault="00C02DD2" w14:paraId="4F904CB7" w14:textId="77777777">
            <w:pPr>
              <w:rPr>
                <w:rFonts w:ascii="Calibri" w:hAnsi="Calibri" w:cs="Calibri"/>
                <w:sz w:val="22"/>
                <w:szCs w:val="22"/>
              </w:rPr>
            </w:pPr>
          </w:p>
        </w:tc>
        <w:tc>
          <w:tcPr>
            <w:tcW w:w="3426" w:type="pct"/>
            <w:shd w:val="clear" w:color="auto" w:fill="auto"/>
            <w:vAlign w:val="center"/>
          </w:tcPr>
          <w:p w:rsidRPr="00342DCF" w:rsidR="00C02DD2" w:rsidP="00DD1214" w:rsidRDefault="00C02DD2" w14:paraId="06971CD3" w14:textId="77777777">
            <w:pPr>
              <w:rPr>
                <w:rFonts w:ascii="Calibri" w:hAnsi="Calibri" w:cs="Calibri"/>
                <w:sz w:val="22"/>
                <w:szCs w:val="22"/>
              </w:rPr>
            </w:pPr>
          </w:p>
        </w:tc>
      </w:tr>
    </w:tbl>
    <w:p w:rsidR="00C02DD2" w:rsidP="00C02DD2" w:rsidRDefault="00C02DD2" w14:paraId="2A1F701D" w14:textId="77777777">
      <w:pPr>
        <w:pStyle w:val="BodyText"/>
        <w:rPr>
          <w:lang w:val="en-US"/>
        </w:rPr>
      </w:pPr>
    </w:p>
    <w:p w:rsidR="00C02DD2" w:rsidP="00C02DD2" w:rsidRDefault="001E5F51" w14:paraId="5EACD8B7" w14:textId="77777777">
      <w:pPr>
        <w:pStyle w:val="Heading4"/>
      </w:pPr>
      <w:r>
        <w:t>4.2</w:t>
      </w:r>
      <w:r w:rsidR="00C02DD2">
        <w:t xml:space="preserve">. </w:t>
      </w:r>
      <w:r w:rsidR="008F19EB">
        <w:t>C</w:t>
      </w:r>
      <w:r w:rsidRPr="00EF2E9C" w:rsidR="008F19EB">
        <w:t>ác chức năng</w:t>
      </w:r>
      <w:r w:rsidR="008F19EB">
        <w:t xml:space="preserve"> </w:t>
      </w:r>
      <w:r w:rsidRPr="00EF2E9C" w:rsidR="008F19EB">
        <w:t xml:space="preserve">không </w:t>
      </w:r>
      <w:r w:rsidR="008F19EB">
        <w:t xml:space="preserve">liên quan đến </w:t>
      </w:r>
      <w:r w:rsidRPr="00EF2E9C" w:rsidR="008F19EB">
        <w:t>màn hình</w:t>
      </w:r>
      <w:r w:rsidR="008F19EB">
        <w:t xml:space="preserve"> </w:t>
      </w:r>
    </w:p>
    <w:p w:rsidR="00C02DD2" w:rsidP="00C02DD2" w:rsidRDefault="00C02DD2" w14:paraId="4A9083AF" w14:textId="77777777">
      <w:pPr>
        <w:pStyle w:val="InfoBlue"/>
      </w:pPr>
      <w:r>
        <w:t>[</w:t>
      </w:r>
      <w:r w:rsidRPr="00EF2E9C" w:rsidR="00EF2E9C">
        <w:t xml:space="preserve">Cung cấp mô tả cho các chức năng hệ thống không </w:t>
      </w:r>
      <w:r w:rsidR="008F19EB">
        <w:t xml:space="preserve">liên quan đến </w:t>
      </w:r>
      <w:r w:rsidRPr="00EF2E9C" w:rsidR="00EF2E9C">
        <w:t xml:space="preserve">màn hình, tức là </w:t>
      </w:r>
      <w:r w:rsidRPr="008F19EB" w:rsidR="008F19EB">
        <w:t>công việc theo lô</w:t>
      </w:r>
      <w:r w:rsidRPr="00EF2E9C" w:rsidR="00EF2E9C">
        <w:t>/ cron</w:t>
      </w:r>
      <w:r w:rsidR="008F19EB">
        <w:t xml:space="preserve"> job</w:t>
      </w:r>
      <w:r w:rsidRPr="00EF2E9C" w:rsidR="00EF2E9C">
        <w:t>, dịch vụ, API, v.v.</w:t>
      </w:r>
      <w:r>
        <w:t xml:space="preserve"> </w:t>
      </w:r>
    </w:p>
    <w:tbl>
      <w:tblPr>
        <w:tblW w:w="4940" w:type="pct"/>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2"/>
        <w:gridCol w:w="2488"/>
        <w:gridCol w:w="6362"/>
      </w:tblGrid>
      <w:tr w:rsidRPr="00342DCF" w:rsidR="00C02DD2" w:rsidTr="00DD1214" w14:paraId="1C116F16" w14:textId="77777777">
        <w:trPr>
          <w:trHeight w:val="67"/>
        </w:trPr>
        <w:tc>
          <w:tcPr>
            <w:tcW w:w="233" w:type="pct"/>
            <w:shd w:val="clear" w:color="auto" w:fill="DEEAF6"/>
            <w:vAlign w:val="center"/>
          </w:tcPr>
          <w:p w:rsidRPr="00342DCF" w:rsidR="00C02DD2" w:rsidP="00DD1214" w:rsidRDefault="00C02DD2" w14:paraId="00B8D6FB" w14:textId="77777777">
            <w:pPr>
              <w:ind w:left="34"/>
              <w:rPr>
                <w:rFonts w:ascii="Calibri" w:hAnsi="Calibri" w:cs="Calibri"/>
                <w:b/>
                <w:sz w:val="22"/>
                <w:szCs w:val="22"/>
              </w:rPr>
            </w:pPr>
            <w:r w:rsidRPr="00342DCF">
              <w:rPr>
                <w:rFonts w:ascii="Calibri" w:hAnsi="Calibri" w:cs="Calibri"/>
                <w:b/>
                <w:sz w:val="22"/>
                <w:szCs w:val="22"/>
              </w:rPr>
              <w:t>#</w:t>
            </w:r>
          </w:p>
        </w:tc>
        <w:tc>
          <w:tcPr>
            <w:tcW w:w="1340" w:type="pct"/>
            <w:shd w:val="clear" w:color="auto" w:fill="DEEAF6"/>
            <w:vAlign w:val="center"/>
          </w:tcPr>
          <w:p w:rsidRPr="00342DCF" w:rsidR="00C02DD2" w:rsidP="00C02DD2" w:rsidRDefault="008F19EB" w14:paraId="6E0A97A0" w14:textId="77777777">
            <w:pPr>
              <w:ind w:left="0"/>
              <w:rPr>
                <w:rFonts w:ascii="Calibri" w:hAnsi="Calibri" w:cs="Calibri"/>
                <w:b/>
                <w:sz w:val="22"/>
                <w:szCs w:val="22"/>
              </w:rPr>
            </w:pPr>
            <w:r>
              <w:rPr>
                <w:rFonts w:ascii="Calibri" w:hAnsi="Calibri" w:cs="Calibri"/>
                <w:b/>
                <w:sz w:val="22"/>
                <w:szCs w:val="22"/>
              </w:rPr>
              <w:t>Chức năng hệ thống</w:t>
            </w:r>
          </w:p>
        </w:tc>
        <w:tc>
          <w:tcPr>
            <w:tcW w:w="3426" w:type="pct"/>
            <w:shd w:val="clear" w:color="auto" w:fill="DEEAF6"/>
            <w:vAlign w:val="center"/>
          </w:tcPr>
          <w:p w:rsidRPr="00342DCF" w:rsidR="00C02DD2" w:rsidP="00C02DD2" w:rsidRDefault="008F19EB" w14:paraId="566A3365" w14:textId="77777777">
            <w:pPr>
              <w:ind w:left="0"/>
              <w:rPr>
                <w:rFonts w:ascii="Calibri" w:hAnsi="Calibri" w:cs="Calibri"/>
                <w:b/>
                <w:sz w:val="22"/>
                <w:szCs w:val="22"/>
              </w:rPr>
            </w:pPr>
            <w:r>
              <w:rPr>
                <w:rFonts w:ascii="Calibri" w:hAnsi="Calibri" w:cs="Calibri"/>
                <w:b/>
                <w:sz w:val="22"/>
                <w:szCs w:val="22"/>
              </w:rPr>
              <w:t xml:space="preserve">Mô tả </w:t>
            </w:r>
          </w:p>
        </w:tc>
      </w:tr>
      <w:tr w:rsidRPr="00224D2B" w:rsidR="00C02DD2" w:rsidTr="00DD1214" w14:paraId="065D2414" w14:textId="77777777">
        <w:tc>
          <w:tcPr>
            <w:tcW w:w="233" w:type="pct"/>
            <w:shd w:val="clear" w:color="auto" w:fill="auto"/>
            <w:vAlign w:val="center"/>
          </w:tcPr>
          <w:p w:rsidRPr="00342DCF" w:rsidR="00C02DD2" w:rsidP="00DD1214" w:rsidRDefault="00C02DD2" w14:paraId="2E32D521" w14:textId="77777777">
            <w:pPr>
              <w:ind w:left="34"/>
              <w:rPr>
                <w:rFonts w:ascii="Calibri" w:hAnsi="Calibri" w:cs="Calibri"/>
                <w:sz w:val="22"/>
                <w:szCs w:val="22"/>
              </w:rPr>
            </w:pPr>
            <w:r w:rsidRPr="00342DCF">
              <w:rPr>
                <w:rFonts w:ascii="Calibri" w:hAnsi="Calibri" w:cs="Calibri"/>
                <w:sz w:val="22"/>
                <w:szCs w:val="22"/>
              </w:rPr>
              <w:t>1</w:t>
            </w:r>
          </w:p>
        </w:tc>
        <w:tc>
          <w:tcPr>
            <w:tcW w:w="1340" w:type="pct"/>
            <w:shd w:val="clear" w:color="auto" w:fill="auto"/>
            <w:vAlign w:val="center"/>
          </w:tcPr>
          <w:p w:rsidRPr="00342DCF" w:rsidR="00C02DD2" w:rsidP="00DD1214" w:rsidRDefault="00C02DD2" w14:paraId="03EFCA41" w14:textId="77777777">
            <w:pPr>
              <w:rPr>
                <w:rFonts w:ascii="Calibri" w:hAnsi="Calibri" w:cs="Calibri"/>
                <w:sz w:val="22"/>
                <w:szCs w:val="22"/>
              </w:rPr>
            </w:pPr>
          </w:p>
        </w:tc>
        <w:tc>
          <w:tcPr>
            <w:tcW w:w="3426" w:type="pct"/>
            <w:shd w:val="clear" w:color="auto" w:fill="auto"/>
            <w:vAlign w:val="center"/>
          </w:tcPr>
          <w:p w:rsidRPr="00342DCF" w:rsidR="00C02DD2" w:rsidP="00DD1214" w:rsidRDefault="00C02DD2" w14:paraId="5F96A722" w14:textId="77777777">
            <w:pPr>
              <w:rPr>
                <w:rFonts w:ascii="Calibri" w:hAnsi="Calibri" w:cs="Calibri"/>
                <w:sz w:val="22"/>
                <w:szCs w:val="22"/>
              </w:rPr>
            </w:pPr>
          </w:p>
        </w:tc>
      </w:tr>
      <w:tr w:rsidRPr="00224D2B" w:rsidR="00C02DD2" w:rsidTr="00DD1214" w14:paraId="2CC21B90" w14:textId="77777777">
        <w:tc>
          <w:tcPr>
            <w:tcW w:w="233" w:type="pct"/>
            <w:shd w:val="clear" w:color="auto" w:fill="auto"/>
            <w:vAlign w:val="center"/>
          </w:tcPr>
          <w:p w:rsidRPr="00342DCF" w:rsidR="00C02DD2" w:rsidP="00DD1214" w:rsidRDefault="00C02DD2" w14:paraId="138328F9" w14:textId="77777777">
            <w:pPr>
              <w:ind w:left="34"/>
              <w:rPr>
                <w:rFonts w:ascii="Calibri" w:hAnsi="Calibri" w:cs="Calibri"/>
                <w:sz w:val="22"/>
                <w:szCs w:val="22"/>
              </w:rPr>
            </w:pPr>
            <w:r w:rsidRPr="00342DCF">
              <w:rPr>
                <w:rFonts w:ascii="Calibri" w:hAnsi="Calibri" w:cs="Calibri"/>
                <w:sz w:val="22"/>
                <w:szCs w:val="22"/>
              </w:rPr>
              <w:t>2</w:t>
            </w:r>
          </w:p>
        </w:tc>
        <w:tc>
          <w:tcPr>
            <w:tcW w:w="1340" w:type="pct"/>
            <w:shd w:val="clear" w:color="auto" w:fill="auto"/>
            <w:vAlign w:val="center"/>
          </w:tcPr>
          <w:p w:rsidRPr="00342DCF" w:rsidR="00C02DD2" w:rsidP="00DD1214" w:rsidRDefault="00C02DD2" w14:paraId="5B95CD12" w14:textId="77777777">
            <w:pPr>
              <w:rPr>
                <w:rFonts w:ascii="Calibri" w:hAnsi="Calibri" w:cs="Calibri"/>
                <w:sz w:val="22"/>
                <w:szCs w:val="22"/>
              </w:rPr>
            </w:pPr>
          </w:p>
        </w:tc>
        <w:tc>
          <w:tcPr>
            <w:tcW w:w="3426" w:type="pct"/>
            <w:shd w:val="clear" w:color="auto" w:fill="auto"/>
            <w:vAlign w:val="center"/>
          </w:tcPr>
          <w:p w:rsidRPr="00342DCF" w:rsidR="00C02DD2" w:rsidP="00DD1214" w:rsidRDefault="00C02DD2" w14:paraId="5220BBB2" w14:textId="77777777">
            <w:pPr>
              <w:rPr>
                <w:rFonts w:ascii="Calibri" w:hAnsi="Calibri" w:cs="Calibri"/>
                <w:sz w:val="22"/>
                <w:szCs w:val="22"/>
              </w:rPr>
            </w:pPr>
          </w:p>
        </w:tc>
      </w:tr>
      <w:tr w:rsidRPr="00224D2B" w:rsidR="00C02DD2" w:rsidTr="00DD1214" w14:paraId="13CB595B" w14:textId="77777777">
        <w:tc>
          <w:tcPr>
            <w:tcW w:w="233" w:type="pct"/>
            <w:shd w:val="clear" w:color="auto" w:fill="auto"/>
            <w:vAlign w:val="center"/>
          </w:tcPr>
          <w:p w:rsidRPr="00342DCF" w:rsidR="00C02DD2" w:rsidP="00DD1214" w:rsidRDefault="00C02DD2" w14:paraId="6D9C8D39" w14:textId="77777777">
            <w:pPr>
              <w:ind w:left="34"/>
              <w:rPr>
                <w:rFonts w:ascii="Calibri" w:hAnsi="Calibri" w:cs="Calibri"/>
                <w:sz w:val="22"/>
                <w:szCs w:val="22"/>
              </w:rPr>
            </w:pPr>
          </w:p>
        </w:tc>
        <w:tc>
          <w:tcPr>
            <w:tcW w:w="1340" w:type="pct"/>
            <w:shd w:val="clear" w:color="auto" w:fill="auto"/>
            <w:vAlign w:val="center"/>
          </w:tcPr>
          <w:p w:rsidRPr="00342DCF" w:rsidR="00C02DD2" w:rsidP="00DD1214" w:rsidRDefault="00C02DD2" w14:paraId="675E05EE" w14:textId="77777777">
            <w:pPr>
              <w:rPr>
                <w:rFonts w:ascii="Calibri" w:hAnsi="Calibri" w:cs="Calibri"/>
                <w:sz w:val="22"/>
                <w:szCs w:val="22"/>
              </w:rPr>
            </w:pPr>
          </w:p>
        </w:tc>
        <w:tc>
          <w:tcPr>
            <w:tcW w:w="3426" w:type="pct"/>
            <w:shd w:val="clear" w:color="auto" w:fill="auto"/>
            <w:vAlign w:val="center"/>
          </w:tcPr>
          <w:p w:rsidRPr="00342DCF" w:rsidR="00C02DD2" w:rsidP="00DD1214" w:rsidRDefault="00C02DD2" w14:paraId="2FC17F8B" w14:textId="77777777">
            <w:pPr>
              <w:rPr>
                <w:rFonts w:ascii="Calibri" w:hAnsi="Calibri" w:cs="Calibri"/>
                <w:sz w:val="22"/>
                <w:szCs w:val="22"/>
              </w:rPr>
            </w:pPr>
          </w:p>
        </w:tc>
      </w:tr>
    </w:tbl>
    <w:p w:rsidRPr="00C02DD2" w:rsidR="00C02DD2" w:rsidP="00C02DD2" w:rsidRDefault="00C02DD2" w14:paraId="0A4F7224" w14:textId="77777777">
      <w:pPr>
        <w:ind w:left="0"/>
      </w:pPr>
    </w:p>
    <w:p w:rsidR="004E5C54" w:rsidP="001E5F51" w:rsidRDefault="001E5F51" w14:paraId="3DF1B121" w14:textId="77777777">
      <w:pPr>
        <w:pStyle w:val="Heading4"/>
      </w:pPr>
      <w:r>
        <w:t>4.3</w:t>
      </w:r>
      <w:r w:rsidR="004E5C54">
        <w:t xml:space="preserve"> </w:t>
      </w:r>
      <w:r w:rsidR="008F19EB">
        <w:t>Hệ thống cấp quyền</w:t>
      </w:r>
    </w:p>
    <w:p w:rsidRPr="001C6AFA" w:rsidR="004D2EF6" w:rsidP="005350DD" w:rsidRDefault="008F19EB" w14:paraId="461103F1" w14:textId="77777777">
      <w:pPr>
        <w:spacing w:before="0"/>
        <w:ind w:left="0"/>
      </w:pPr>
      <w:bookmarkStart w:name="_Toc521150203" w:id="34"/>
      <w:r w:rsidRPr="008F19EB">
        <w:t xml:space="preserve">Các quyền truy cập vào màn hình và hoạt động của màn hình như bên </w:t>
      </w:r>
      <w:r w:rsidR="00976EB7">
        <w:t>dưới</w:t>
      </w:r>
    </w:p>
    <w:tbl>
      <w:tblPr>
        <w:tblW w:w="9219"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33"/>
        <w:gridCol w:w="867"/>
        <w:gridCol w:w="843"/>
        <w:gridCol w:w="843"/>
        <w:gridCol w:w="843"/>
        <w:gridCol w:w="897"/>
      </w:tblGrid>
      <w:tr w:rsidRPr="007A069B" w:rsidR="004D2EF6" w:rsidTr="004D2EF6" w14:paraId="019E23A6" w14:textId="77777777">
        <w:trPr>
          <w:trHeight w:val="288"/>
        </w:trPr>
        <w:tc>
          <w:tcPr>
            <w:tcW w:w="4933" w:type="dxa"/>
            <w:shd w:val="clear" w:color="auto" w:fill="DEEAF6"/>
            <w:noWrap/>
            <w:vAlign w:val="bottom"/>
            <w:hideMark/>
          </w:tcPr>
          <w:p w:rsidRPr="004D2EF6" w:rsidR="004D2EF6" w:rsidP="004D2EF6" w:rsidRDefault="00976EB7" w14:paraId="4380A746" w14:textId="77777777">
            <w:pPr>
              <w:spacing w:after="0"/>
              <w:ind w:left="0"/>
              <w:rPr>
                <w:rFonts w:cs="Calibri"/>
                <w:b/>
              </w:rPr>
            </w:pPr>
            <w:r>
              <w:rPr>
                <w:rFonts w:cs="Calibri"/>
                <w:b/>
              </w:rPr>
              <w:t>Màn hình</w:t>
            </w:r>
          </w:p>
        </w:tc>
        <w:tc>
          <w:tcPr>
            <w:tcW w:w="867" w:type="dxa"/>
            <w:shd w:val="clear" w:color="auto" w:fill="DEEAF6"/>
            <w:noWrap/>
            <w:vAlign w:val="bottom"/>
            <w:hideMark/>
          </w:tcPr>
          <w:p w:rsidRPr="004D2EF6" w:rsidR="004D2EF6" w:rsidP="005350DD" w:rsidRDefault="00976EB7" w14:paraId="13979A76" w14:textId="77777777">
            <w:pPr>
              <w:spacing w:after="0"/>
              <w:ind w:left="0"/>
              <w:jc w:val="center"/>
              <w:rPr>
                <w:rFonts w:cs="Calibri"/>
                <w:b/>
              </w:rPr>
            </w:pPr>
            <w:r>
              <w:rPr>
                <w:rFonts w:cs="Calibri"/>
                <w:b/>
              </w:rPr>
              <w:t>Chức năng</w:t>
            </w:r>
            <w:r w:rsidRPr="004D2EF6" w:rsidR="004D2EF6">
              <w:rPr>
                <w:rFonts w:cs="Calibri"/>
                <w:b/>
              </w:rPr>
              <w:t>1</w:t>
            </w:r>
          </w:p>
        </w:tc>
        <w:tc>
          <w:tcPr>
            <w:tcW w:w="834" w:type="dxa"/>
            <w:shd w:val="clear" w:color="auto" w:fill="DEEAF6"/>
          </w:tcPr>
          <w:p w:rsidRPr="004D2EF6" w:rsidR="004D2EF6" w:rsidP="005350DD" w:rsidRDefault="00976EB7" w14:paraId="52BB565A" w14:textId="77777777">
            <w:pPr>
              <w:spacing w:after="0"/>
              <w:ind w:left="0"/>
              <w:jc w:val="center"/>
              <w:rPr>
                <w:rFonts w:cs="Calibri"/>
                <w:b/>
              </w:rPr>
            </w:pPr>
            <w:r>
              <w:rPr>
                <w:rFonts w:cs="Calibri"/>
                <w:b/>
              </w:rPr>
              <w:t>Chức năng</w:t>
            </w:r>
            <w:r w:rsidRPr="004D2EF6" w:rsidR="004D2EF6">
              <w:rPr>
                <w:rFonts w:cs="Calibri"/>
                <w:b/>
              </w:rPr>
              <w:t>2</w:t>
            </w:r>
          </w:p>
        </w:tc>
        <w:tc>
          <w:tcPr>
            <w:tcW w:w="851" w:type="dxa"/>
            <w:shd w:val="clear" w:color="auto" w:fill="DEEAF6"/>
          </w:tcPr>
          <w:p w:rsidRPr="004D2EF6" w:rsidR="004D2EF6" w:rsidP="005350DD" w:rsidRDefault="00976EB7" w14:paraId="32C08833" w14:textId="77777777">
            <w:pPr>
              <w:spacing w:after="0"/>
              <w:ind w:left="0"/>
              <w:jc w:val="center"/>
              <w:rPr>
                <w:rFonts w:cs="Calibri"/>
                <w:b/>
              </w:rPr>
            </w:pPr>
            <w:r>
              <w:rPr>
                <w:rFonts w:cs="Calibri"/>
                <w:b/>
              </w:rPr>
              <w:t>Chức năng</w:t>
            </w:r>
            <w:r w:rsidRPr="004D2EF6" w:rsidR="004D2EF6">
              <w:rPr>
                <w:rFonts w:cs="Calibri"/>
                <w:b/>
              </w:rPr>
              <w:t>3</w:t>
            </w:r>
          </w:p>
        </w:tc>
        <w:tc>
          <w:tcPr>
            <w:tcW w:w="867" w:type="dxa"/>
            <w:shd w:val="clear" w:color="auto" w:fill="DEEAF6"/>
          </w:tcPr>
          <w:p w:rsidRPr="004D2EF6" w:rsidR="004D2EF6" w:rsidP="005350DD" w:rsidRDefault="00976EB7" w14:paraId="32126DFB" w14:textId="77777777">
            <w:pPr>
              <w:spacing w:after="0"/>
              <w:ind w:left="0"/>
              <w:jc w:val="center"/>
              <w:rPr>
                <w:rFonts w:cs="Calibri"/>
                <w:b/>
              </w:rPr>
            </w:pPr>
            <w:r>
              <w:rPr>
                <w:rFonts w:cs="Calibri"/>
                <w:b/>
              </w:rPr>
              <w:t>Chức năng</w:t>
            </w:r>
            <w:r w:rsidRPr="004D2EF6" w:rsidR="004D2EF6">
              <w:rPr>
                <w:rFonts w:cs="Calibri"/>
                <w:b/>
              </w:rPr>
              <w:t>4</w:t>
            </w:r>
          </w:p>
        </w:tc>
        <w:tc>
          <w:tcPr>
            <w:tcW w:w="867" w:type="dxa"/>
            <w:shd w:val="clear" w:color="auto" w:fill="DEEAF6"/>
          </w:tcPr>
          <w:p w:rsidRPr="004D2EF6" w:rsidR="004D2EF6" w:rsidP="005350DD" w:rsidRDefault="00976EB7" w14:paraId="4CF437C8" w14:textId="77777777">
            <w:pPr>
              <w:spacing w:after="0"/>
              <w:ind w:left="0"/>
              <w:jc w:val="center"/>
              <w:rPr>
                <w:rFonts w:cs="Calibri"/>
                <w:b/>
              </w:rPr>
            </w:pPr>
            <w:r>
              <w:rPr>
                <w:rFonts w:cs="Calibri"/>
                <w:b/>
              </w:rPr>
              <w:t>Chức năng</w:t>
            </w:r>
            <w:r w:rsidRPr="004D2EF6" w:rsidR="004D2EF6">
              <w:rPr>
                <w:rFonts w:cs="Calibri"/>
                <w:b/>
              </w:rPr>
              <w:t>X</w:t>
            </w:r>
          </w:p>
        </w:tc>
      </w:tr>
      <w:tr w:rsidRPr="007A069B" w:rsidR="004D2EF6" w:rsidTr="004D2EF6" w14:paraId="01888376" w14:textId="77777777">
        <w:trPr>
          <w:trHeight w:val="288"/>
        </w:trPr>
        <w:tc>
          <w:tcPr>
            <w:tcW w:w="4933" w:type="dxa"/>
            <w:shd w:val="clear" w:color="auto" w:fill="auto"/>
            <w:noWrap/>
            <w:vAlign w:val="bottom"/>
            <w:hideMark/>
          </w:tcPr>
          <w:p w:rsidRPr="007A069B" w:rsidR="004D2EF6" w:rsidP="004D2EF6" w:rsidRDefault="004D2EF6" w14:paraId="28EE1153" w14:textId="77777777">
            <w:pPr>
              <w:spacing w:after="0"/>
              <w:ind w:left="0"/>
              <w:rPr>
                <w:rFonts w:ascii="Calibri" w:hAnsi="Calibri" w:cs="Calibri"/>
                <w:color w:val="000000"/>
              </w:rPr>
            </w:pPr>
            <w:r>
              <w:rPr>
                <w:rFonts w:ascii="Calibri" w:hAnsi="Calibri" w:cs="Calibri"/>
                <w:color w:val="000000"/>
              </w:rPr>
              <w:t>&lt;&lt;</w:t>
            </w:r>
            <w:r w:rsidR="00976EB7">
              <w:rPr>
                <w:rFonts w:ascii="Calibri" w:hAnsi="Calibri" w:cs="Calibri"/>
                <w:color w:val="000000"/>
              </w:rPr>
              <w:t>Màn hình</w:t>
            </w:r>
            <w:r>
              <w:rPr>
                <w:rFonts w:ascii="Calibri" w:hAnsi="Calibri" w:cs="Calibri"/>
                <w:color w:val="000000"/>
              </w:rPr>
              <w:t xml:space="preserve"> </w:t>
            </w:r>
            <w:r w:rsidR="00976EB7">
              <w:rPr>
                <w:rFonts w:ascii="Calibri" w:hAnsi="Calibri" w:cs="Calibri"/>
                <w:color w:val="000000"/>
              </w:rPr>
              <w:t>Tên</w:t>
            </w:r>
            <w:r>
              <w:rPr>
                <w:rFonts w:ascii="Calibri" w:hAnsi="Calibri" w:cs="Calibri"/>
                <w:color w:val="000000"/>
              </w:rPr>
              <w:t>1&gt;&gt;</w:t>
            </w:r>
          </w:p>
        </w:tc>
        <w:tc>
          <w:tcPr>
            <w:tcW w:w="867" w:type="dxa"/>
            <w:shd w:val="clear" w:color="auto" w:fill="auto"/>
            <w:noWrap/>
            <w:vAlign w:val="bottom"/>
            <w:hideMark/>
          </w:tcPr>
          <w:p w:rsidRPr="007A069B" w:rsidR="004D2EF6" w:rsidP="005350DD" w:rsidRDefault="004D2EF6" w14:paraId="33096EF0" w14:textId="77777777">
            <w:pPr>
              <w:spacing w:after="0"/>
              <w:ind w:left="0"/>
              <w:jc w:val="center"/>
              <w:rPr>
                <w:rFonts w:ascii="Calibri" w:hAnsi="Calibri" w:cs="Calibri"/>
                <w:color w:val="000000"/>
              </w:rPr>
            </w:pPr>
            <w:r>
              <w:rPr>
                <w:rFonts w:ascii="Calibri" w:hAnsi="Calibri" w:cs="Calibri"/>
                <w:color w:val="000000"/>
              </w:rPr>
              <w:t>X</w:t>
            </w:r>
          </w:p>
        </w:tc>
        <w:tc>
          <w:tcPr>
            <w:tcW w:w="834" w:type="dxa"/>
          </w:tcPr>
          <w:p w:rsidR="004D2EF6" w:rsidP="005350DD" w:rsidRDefault="004D2EF6" w14:paraId="5AE48A43" w14:textId="77777777">
            <w:pPr>
              <w:spacing w:after="0"/>
              <w:ind w:left="0"/>
              <w:jc w:val="center"/>
              <w:rPr>
                <w:rFonts w:ascii="Calibri" w:hAnsi="Calibri" w:cs="Calibri"/>
                <w:color w:val="000000"/>
              </w:rPr>
            </w:pPr>
          </w:p>
        </w:tc>
        <w:tc>
          <w:tcPr>
            <w:tcW w:w="851" w:type="dxa"/>
          </w:tcPr>
          <w:p w:rsidR="004D2EF6" w:rsidP="005350DD" w:rsidRDefault="004D2EF6" w14:paraId="50F40DEB" w14:textId="77777777">
            <w:pPr>
              <w:spacing w:after="0"/>
              <w:ind w:left="0"/>
              <w:jc w:val="center"/>
              <w:rPr>
                <w:rFonts w:ascii="Calibri" w:hAnsi="Calibri" w:cs="Calibri"/>
                <w:color w:val="000000"/>
              </w:rPr>
            </w:pPr>
          </w:p>
        </w:tc>
        <w:tc>
          <w:tcPr>
            <w:tcW w:w="867" w:type="dxa"/>
          </w:tcPr>
          <w:p w:rsidRPr="007A069B" w:rsidR="004D2EF6" w:rsidP="005350DD" w:rsidRDefault="004D2EF6" w14:paraId="7E0CB7FE" w14:textId="77777777">
            <w:pPr>
              <w:spacing w:after="0"/>
              <w:ind w:left="0"/>
              <w:jc w:val="center"/>
              <w:rPr>
                <w:rFonts w:ascii="Calibri" w:hAnsi="Calibri" w:cs="Calibri"/>
                <w:color w:val="000000"/>
              </w:rPr>
            </w:pPr>
            <w:r>
              <w:rPr>
                <w:rFonts w:ascii="Calibri" w:hAnsi="Calibri" w:cs="Calibri"/>
                <w:color w:val="000000"/>
              </w:rPr>
              <w:t>X</w:t>
            </w:r>
          </w:p>
        </w:tc>
        <w:tc>
          <w:tcPr>
            <w:tcW w:w="867" w:type="dxa"/>
          </w:tcPr>
          <w:p w:rsidRPr="007A069B" w:rsidR="004D2EF6" w:rsidP="005350DD" w:rsidRDefault="004D2EF6" w14:paraId="41E61A33" w14:textId="77777777">
            <w:pPr>
              <w:spacing w:after="0"/>
              <w:ind w:left="0"/>
              <w:jc w:val="center"/>
              <w:rPr>
                <w:rFonts w:ascii="Calibri" w:hAnsi="Calibri" w:cs="Calibri"/>
                <w:color w:val="000000"/>
              </w:rPr>
            </w:pPr>
            <w:r>
              <w:rPr>
                <w:rFonts w:ascii="Calibri" w:hAnsi="Calibri" w:cs="Calibri"/>
                <w:color w:val="000000"/>
              </w:rPr>
              <w:t>X</w:t>
            </w:r>
          </w:p>
        </w:tc>
      </w:tr>
      <w:tr w:rsidRPr="007A069B" w:rsidR="004D2EF6" w:rsidTr="004D2EF6" w14:paraId="6E255FE6" w14:textId="77777777">
        <w:trPr>
          <w:trHeight w:val="288"/>
        </w:trPr>
        <w:tc>
          <w:tcPr>
            <w:tcW w:w="4933" w:type="dxa"/>
            <w:shd w:val="clear" w:color="auto" w:fill="auto"/>
            <w:noWrap/>
            <w:vAlign w:val="bottom"/>
          </w:tcPr>
          <w:p w:rsidR="004D2EF6" w:rsidP="004D2EF6" w:rsidRDefault="004D2EF6" w14:paraId="3E932FB3" w14:textId="77777777">
            <w:pPr>
              <w:spacing w:after="0"/>
              <w:ind w:left="0"/>
              <w:rPr>
                <w:rFonts w:ascii="Calibri" w:hAnsi="Calibri" w:cs="Calibri"/>
                <w:color w:val="000000"/>
              </w:rPr>
            </w:pPr>
            <w:r>
              <w:rPr>
                <w:rFonts w:ascii="Calibri" w:hAnsi="Calibri" w:cs="Calibri"/>
                <w:color w:val="000000"/>
              </w:rPr>
              <w:t xml:space="preserve">    &lt;&lt;</w:t>
            </w:r>
            <w:r w:rsidR="00976EB7">
              <w:rPr>
                <w:rFonts w:ascii="Calibri" w:hAnsi="Calibri" w:cs="Calibri"/>
                <w:color w:val="000000"/>
              </w:rPr>
              <w:t>Hoạt động của màn hình</w:t>
            </w:r>
            <w:r>
              <w:rPr>
                <w:rFonts w:ascii="Calibri" w:hAnsi="Calibri" w:cs="Calibri"/>
                <w:color w:val="000000"/>
              </w:rPr>
              <w:t>&gt;&gt;</w:t>
            </w:r>
          </w:p>
        </w:tc>
        <w:tc>
          <w:tcPr>
            <w:tcW w:w="867" w:type="dxa"/>
            <w:shd w:val="clear" w:color="auto" w:fill="auto"/>
            <w:noWrap/>
            <w:vAlign w:val="bottom"/>
          </w:tcPr>
          <w:p w:rsidRPr="007A069B" w:rsidR="004D2EF6" w:rsidP="005350DD" w:rsidRDefault="004D2EF6" w14:paraId="77A52294" w14:textId="77777777">
            <w:pPr>
              <w:spacing w:after="0"/>
              <w:ind w:left="0"/>
              <w:jc w:val="center"/>
              <w:rPr>
                <w:rFonts w:ascii="Calibri" w:hAnsi="Calibri" w:cs="Calibri"/>
                <w:color w:val="000000"/>
              </w:rPr>
            </w:pPr>
          </w:p>
        </w:tc>
        <w:tc>
          <w:tcPr>
            <w:tcW w:w="834" w:type="dxa"/>
          </w:tcPr>
          <w:p w:rsidR="004D2EF6" w:rsidP="005350DD" w:rsidRDefault="004D2EF6" w14:paraId="007DCDA8" w14:textId="77777777">
            <w:pPr>
              <w:spacing w:after="0"/>
              <w:ind w:left="0"/>
              <w:jc w:val="center"/>
              <w:rPr>
                <w:rFonts w:ascii="Calibri" w:hAnsi="Calibri" w:cs="Calibri"/>
                <w:color w:val="000000"/>
              </w:rPr>
            </w:pPr>
          </w:p>
        </w:tc>
        <w:tc>
          <w:tcPr>
            <w:tcW w:w="851" w:type="dxa"/>
          </w:tcPr>
          <w:p w:rsidR="004D2EF6" w:rsidP="005350DD" w:rsidRDefault="004D2EF6" w14:paraId="450EA2D7" w14:textId="77777777">
            <w:pPr>
              <w:spacing w:after="0"/>
              <w:ind w:left="0"/>
              <w:jc w:val="center"/>
              <w:rPr>
                <w:rFonts w:ascii="Calibri" w:hAnsi="Calibri" w:cs="Calibri"/>
                <w:color w:val="000000"/>
              </w:rPr>
            </w:pPr>
          </w:p>
        </w:tc>
        <w:tc>
          <w:tcPr>
            <w:tcW w:w="867" w:type="dxa"/>
          </w:tcPr>
          <w:p w:rsidR="004D2EF6" w:rsidP="005350DD" w:rsidRDefault="004D2EF6" w14:paraId="2A5697B1" w14:textId="77777777">
            <w:pPr>
              <w:spacing w:after="0"/>
              <w:ind w:left="0"/>
              <w:jc w:val="center"/>
              <w:rPr>
                <w:rFonts w:ascii="Calibri" w:hAnsi="Calibri" w:cs="Calibri"/>
                <w:color w:val="000000"/>
              </w:rPr>
            </w:pPr>
            <w:r>
              <w:rPr>
                <w:rFonts w:ascii="Calibri" w:hAnsi="Calibri" w:cs="Calibri"/>
                <w:color w:val="000000"/>
              </w:rPr>
              <w:t>X</w:t>
            </w:r>
          </w:p>
        </w:tc>
        <w:tc>
          <w:tcPr>
            <w:tcW w:w="867" w:type="dxa"/>
          </w:tcPr>
          <w:p w:rsidR="004D2EF6" w:rsidP="005350DD" w:rsidRDefault="004D2EF6" w14:paraId="2AA7E729" w14:textId="77777777">
            <w:pPr>
              <w:spacing w:after="0"/>
              <w:ind w:left="0"/>
              <w:jc w:val="center"/>
              <w:rPr>
                <w:rFonts w:ascii="Calibri" w:hAnsi="Calibri" w:cs="Calibri"/>
                <w:color w:val="000000"/>
              </w:rPr>
            </w:pPr>
            <w:r>
              <w:rPr>
                <w:rFonts w:ascii="Calibri" w:hAnsi="Calibri" w:cs="Calibri"/>
                <w:color w:val="000000"/>
              </w:rPr>
              <w:t>X</w:t>
            </w:r>
          </w:p>
        </w:tc>
      </w:tr>
      <w:tr w:rsidRPr="007A069B" w:rsidR="004D2EF6" w:rsidTr="004D2EF6" w14:paraId="718C5587" w14:textId="77777777">
        <w:trPr>
          <w:trHeight w:val="288"/>
        </w:trPr>
        <w:tc>
          <w:tcPr>
            <w:tcW w:w="4933" w:type="dxa"/>
            <w:shd w:val="clear" w:color="auto" w:fill="auto"/>
            <w:noWrap/>
            <w:vAlign w:val="bottom"/>
            <w:hideMark/>
          </w:tcPr>
          <w:p w:rsidRPr="007A069B" w:rsidR="004D2EF6" w:rsidP="004D2EF6" w:rsidRDefault="004D2EF6" w14:paraId="54D57531" w14:textId="77777777">
            <w:pPr>
              <w:spacing w:after="0"/>
              <w:ind w:left="0"/>
              <w:rPr>
                <w:rFonts w:ascii="Calibri" w:hAnsi="Calibri" w:cs="Calibri"/>
                <w:color w:val="000000"/>
              </w:rPr>
            </w:pPr>
            <w:r>
              <w:rPr>
                <w:rFonts w:ascii="Calibri" w:hAnsi="Calibri" w:cs="Calibri"/>
                <w:color w:val="000000"/>
              </w:rPr>
              <w:t>&lt;&lt;</w:t>
            </w:r>
            <w:r w:rsidR="00976EB7">
              <w:rPr>
                <w:rFonts w:ascii="Calibri" w:hAnsi="Calibri" w:cs="Calibri"/>
                <w:color w:val="000000"/>
              </w:rPr>
              <w:t xml:space="preserve"> Màn hình Tên</w:t>
            </w:r>
            <w:r>
              <w:rPr>
                <w:rFonts w:ascii="Calibri" w:hAnsi="Calibri" w:cs="Calibri"/>
                <w:color w:val="000000"/>
              </w:rPr>
              <w:t>2&gt;&gt;</w:t>
            </w:r>
          </w:p>
        </w:tc>
        <w:tc>
          <w:tcPr>
            <w:tcW w:w="867" w:type="dxa"/>
            <w:shd w:val="clear" w:color="auto" w:fill="auto"/>
            <w:noWrap/>
            <w:vAlign w:val="bottom"/>
            <w:hideMark/>
          </w:tcPr>
          <w:p w:rsidRPr="007A069B" w:rsidR="004D2EF6" w:rsidP="005350DD" w:rsidRDefault="004D2EF6" w14:paraId="6AE3BE76" w14:textId="77777777">
            <w:pPr>
              <w:spacing w:after="0"/>
              <w:ind w:left="0"/>
              <w:jc w:val="center"/>
              <w:rPr>
                <w:rFonts w:ascii="Calibri" w:hAnsi="Calibri" w:cs="Calibri"/>
                <w:color w:val="000000"/>
              </w:rPr>
            </w:pPr>
            <w:r>
              <w:rPr>
                <w:rFonts w:ascii="Calibri" w:hAnsi="Calibri" w:cs="Calibri"/>
                <w:color w:val="000000"/>
              </w:rPr>
              <w:t>X</w:t>
            </w:r>
          </w:p>
        </w:tc>
        <w:tc>
          <w:tcPr>
            <w:tcW w:w="834" w:type="dxa"/>
          </w:tcPr>
          <w:p w:rsidR="004D2EF6" w:rsidP="005350DD" w:rsidRDefault="004D2EF6" w14:paraId="3DD355C9" w14:textId="77777777">
            <w:pPr>
              <w:spacing w:after="0"/>
              <w:ind w:left="0"/>
              <w:jc w:val="center"/>
              <w:rPr>
                <w:rFonts w:ascii="Calibri" w:hAnsi="Calibri" w:cs="Calibri"/>
                <w:color w:val="000000"/>
              </w:rPr>
            </w:pPr>
          </w:p>
        </w:tc>
        <w:tc>
          <w:tcPr>
            <w:tcW w:w="851" w:type="dxa"/>
          </w:tcPr>
          <w:p w:rsidR="004D2EF6" w:rsidP="005350DD" w:rsidRDefault="004D2EF6" w14:paraId="1A81F0B1" w14:textId="77777777">
            <w:pPr>
              <w:spacing w:after="0"/>
              <w:ind w:left="0"/>
              <w:jc w:val="center"/>
              <w:rPr>
                <w:rFonts w:ascii="Calibri" w:hAnsi="Calibri" w:cs="Calibri"/>
                <w:color w:val="000000"/>
              </w:rPr>
            </w:pPr>
          </w:p>
        </w:tc>
        <w:tc>
          <w:tcPr>
            <w:tcW w:w="867" w:type="dxa"/>
          </w:tcPr>
          <w:p w:rsidRPr="007A069B" w:rsidR="004D2EF6" w:rsidP="005350DD" w:rsidRDefault="004D2EF6" w14:paraId="18F67DA1" w14:textId="77777777">
            <w:pPr>
              <w:spacing w:after="0"/>
              <w:ind w:left="0"/>
              <w:jc w:val="center"/>
              <w:rPr>
                <w:rFonts w:ascii="Calibri" w:hAnsi="Calibri" w:cs="Calibri"/>
                <w:color w:val="000000"/>
              </w:rPr>
            </w:pPr>
            <w:r>
              <w:rPr>
                <w:rFonts w:ascii="Calibri" w:hAnsi="Calibri" w:cs="Calibri"/>
                <w:color w:val="000000"/>
              </w:rPr>
              <w:t>X</w:t>
            </w:r>
          </w:p>
        </w:tc>
        <w:tc>
          <w:tcPr>
            <w:tcW w:w="867" w:type="dxa"/>
          </w:tcPr>
          <w:p w:rsidRPr="007A069B" w:rsidR="004D2EF6" w:rsidP="005350DD" w:rsidRDefault="004D2EF6" w14:paraId="717AAFBA" w14:textId="77777777">
            <w:pPr>
              <w:spacing w:after="0"/>
              <w:ind w:left="0"/>
              <w:jc w:val="center"/>
              <w:rPr>
                <w:rFonts w:ascii="Calibri" w:hAnsi="Calibri" w:cs="Calibri"/>
                <w:color w:val="000000"/>
              </w:rPr>
            </w:pPr>
          </w:p>
        </w:tc>
      </w:tr>
      <w:tr w:rsidRPr="007A069B" w:rsidR="004D2EF6" w:rsidTr="004D2EF6" w14:paraId="57E756CF" w14:textId="77777777">
        <w:trPr>
          <w:trHeight w:val="288"/>
        </w:trPr>
        <w:tc>
          <w:tcPr>
            <w:tcW w:w="4933" w:type="dxa"/>
            <w:shd w:val="clear" w:color="auto" w:fill="auto"/>
            <w:noWrap/>
            <w:vAlign w:val="bottom"/>
            <w:hideMark/>
          </w:tcPr>
          <w:p w:rsidRPr="007A069B" w:rsidR="004D2EF6" w:rsidP="004D2EF6" w:rsidRDefault="004D2EF6" w14:paraId="4EF6684A" w14:textId="77777777">
            <w:pPr>
              <w:spacing w:after="0"/>
              <w:ind w:left="0"/>
              <w:rPr>
                <w:rFonts w:ascii="Calibri" w:hAnsi="Calibri" w:cs="Calibri"/>
                <w:color w:val="000000"/>
              </w:rPr>
            </w:pPr>
            <w:r>
              <w:rPr>
                <w:rFonts w:ascii="Calibri" w:hAnsi="Calibri" w:cs="Calibri"/>
                <w:color w:val="000000"/>
              </w:rPr>
              <w:t xml:space="preserve">    </w:t>
            </w:r>
            <w:r w:rsidRPr="00976EB7" w:rsidR="00976EB7">
              <w:rPr>
                <w:rFonts w:ascii="Calibri" w:hAnsi="Calibri" w:cs="Calibri"/>
                <w:color w:val="000000"/>
              </w:rPr>
              <w:t xml:space="preserve">Truy vấn </w:t>
            </w:r>
            <w:r w:rsidR="00976EB7">
              <w:rPr>
                <w:rFonts w:ascii="Calibri" w:hAnsi="Calibri" w:cs="Calibri"/>
                <w:color w:val="000000"/>
              </w:rPr>
              <w:t>T</w:t>
            </w:r>
            <w:r w:rsidRPr="00976EB7" w:rsidR="00976EB7">
              <w:rPr>
                <w:rFonts w:ascii="Calibri" w:hAnsi="Calibri" w:cs="Calibri"/>
                <w:color w:val="000000"/>
              </w:rPr>
              <w:t xml:space="preserve">ất cả </w:t>
            </w:r>
            <w:r w:rsidR="00976EB7">
              <w:rPr>
                <w:rFonts w:ascii="Calibri" w:hAnsi="Calibri" w:cs="Calibri"/>
                <w:color w:val="000000"/>
              </w:rPr>
              <w:t>D</w:t>
            </w:r>
            <w:r w:rsidRPr="00976EB7" w:rsidR="00976EB7">
              <w:rPr>
                <w:rFonts w:ascii="Calibri" w:hAnsi="Calibri" w:cs="Calibri"/>
                <w:color w:val="000000"/>
              </w:rPr>
              <w:t>ữ liệu</w:t>
            </w:r>
          </w:p>
        </w:tc>
        <w:tc>
          <w:tcPr>
            <w:tcW w:w="867" w:type="dxa"/>
            <w:shd w:val="clear" w:color="auto" w:fill="auto"/>
            <w:noWrap/>
            <w:vAlign w:val="bottom"/>
            <w:hideMark/>
          </w:tcPr>
          <w:p w:rsidRPr="007A069B" w:rsidR="004D2EF6" w:rsidP="005350DD" w:rsidRDefault="004D2EF6" w14:paraId="1551937A" w14:textId="77777777">
            <w:pPr>
              <w:spacing w:after="0"/>
              <w:ind w:left="0"/>
              <w:jc w:val="center"/>
              <w:rPr>
                <w:rFonts w:ascii="Calibri" w:hAnsi="Calibri" w:cs="Calibri"/>
                <w:color w:val="000000"/>
              </w:rPr>
            </w:pPr>
            <w:r>
              <w:rPr>
                <w:rFonts w:ascii="Calibri" w:hAnsi="Calibri" w:cs="Calibri"/>
                <w:color w:val="000000"/>
              </w:rPr>
              <w:t>X</w:t>
            </w:r>
          </w:p>
        </w:tc>
        <w:tc>
          <w:tcPr>
            <w:tcW w:w="834" w:type="dxa"/>
          </w:tcPr>
          <w:p w:rsidRPr="007A069B" w:rsidR="004D2EF6" w:rsidP="005350DD" w:rsidRDefault="004D2EF6" w14:paraId="56EE48EE" w14:textId="77777777">
            <w:pPr>
              <w:spacing w:after="0"/>
              <w:ind w:left="0"/>
              <w:jc w:val="center"/>
              <w:rPr>
                <w:rFonts w:ascii="Calibri" w:hAnsi="Calibri" w:cs="Calibri"/>
                <w:color w:val="000000"/>
              </w:rPr>
            </w:pPr>
          </w:p>
        </w:tc>
        <w:tc>
          <w:tcPr>
            <w:tcW w:w="851" w:type="dxa"/>
          </w:tcPr>
          <w:p w:rsidRPr="007A069B" w:rsidR="004D2EF6" w:rsidP="005350DD" w:rsidRDefault="004D2EF6" w14:paraId="2908EB2C" w14:textId="77777777">
            <w:pPr>
              <w:spacing w:after="0"/>
              <w:ind w:left="0"/>
              <w:jc w:val="center"/>
              <w:rPr>
                <w:rFonts w:ascii="Calibri" w:hAnsi="Calibri" w:cs="Calibri"/>
                <w:color w:val="000000"/>
              </w:rPr>
            </w:pPr>
          </w:p>
        </w:tc>
        <w:tc>
          <w:tcPr>
            <w:tcW w:w="867" w:type="dxa"/>
          </w:tcPr>
          <w:p w:rsidRPr="007A069B" w:rsidR="004D2EF6" w:rsidP="005350DD" w:rsidRDefault="004D2EF6" w14:paraId="121FD38A" w14:textId="77777777">
            <w:pPr>
              <w:spacing w:after="0"/>
              <w:ind w:left="0"/>
              <w:jc w:val="center"/>
              <w:rPr>
                <w:rFonts w:ascii="Calibri" w:hAnsi="Calibri" w:cs="Calibri"/>
                <w:color w:val="000000"/>
              </w:rPr>
            </w:pPr>
          </w:p>
        </w:tc>
        <w:tc>
          <w:tcPr>
            <w:tcW w:w="867" w:type="dxa"/>
          </w:tcPr>
          <w:p w:rsidRPr="007A069B" w:rsidR="004D2EF6" w:rsidP="005350DD" w:rsidRDefault="004D2EF6" w14:paraId="1FE2DD96" w14:textId="77777777">
            <w:pPr>
              <w:spacing w:after="0"/>
              <w:ind w:left="0"/>
              <w:jc w:val="center"/>
              <w:rPr>
                <w:rFonts w:ascii="Calibri" w:hAnsi="Calibri" w:cs="Calibri"/>
                <w:color w:val="000000"/>
              </w:rPr>
            </w:pPr>
          </w:p>
        </w:tc>
      </w:tr>
      <w:tr w:rsidRPr="007A069B" w:rsidR="004D2EF6" w:rsidTr="004D2EF6" w14:paraId="0925D61C" w14:textId="77777777">
        <w:trPr>
          <w:trHeight w:val="288"/>
        </w:trPr>
        <w:tc>
          <w:tcPr>
            <w:tcW w:w="4933" w:type="dxa"/>
            <w:shd w:val="clear" w:color="auto" w:fill="auto"/>
            <w:noWrap/>
            <w:vAlign w:val="bottom"/>
          </w:tcPr>
          <w:p w:rsidRPr="007A069B" w:rsidR="004D2EF6" w:rsidP="004D2EF6" w:rsidRDefault="00976EB7" w14:paraId="0C86720A" w14:textId="77777777">
            <w:pPr>
              <w:spacing w:after="0"/>
              <w:ind w:left="0"/>
              <w:rPr>
                <w:rFonts w:ascii="Calibri" w:hAnsi="Calibri" w:cs="Calibri"/>
                <w:color w:val="000000"/>
              </w:rPr>
            </w:pPr>
            <w:r>
              <w:rPr>
                <w:rFonts w:ascii="Calibri" w:hAnsi="Calibri" w:cs="Calibri"/>
                <w:color w:val="000000"/>
              </w:rPr>
              <w:t xml:space="preserve">    </w:t>
            </w:r>
            <w:r w:rsidRPr="00976EB7">
              <w:rPr>
                <w:rFonts w:ascii="Calibri" w:hAnsi="Calibri" w:cs="Calibri"/>
                <w:color w:val="000000"/>
              </w:rPr>
              <w:t xml:space="preserve">Truy vấn </w:t>
            </w:r>
            <w:r>
              <w:rPr>
                <w:rFonts w:ascii="Calibri" w:hAnsi="Calibri" w:cs="Calibri"/>
                <w:color w:val="000000"/>
              </w:rPr>
              <w:t>D</w:t>
            </w:r>
            <w:r w:rsidRPr="00976EB7">
              <w:rPr>
                <w:rFonts w:ascii="Calibri" w:hAnsi="Calibri" w:cs="Calibri"/>
                <w:color w:val="000000"/>
              </w:rPr>
              <w:t>ữ liệu</w:t>
            </w:r>
            <w:r>
              <w:rPr>
                <w:rFonts w:ascii="Calibri" w:hAnsi="Calibri" w:cs="Calibri"/>
                <w:color w:val="000000"/>
              </w:rPr>
              <w:t xml:space="preserve"> Riêng</w:t>
            </w:r>
          </w:p>
        </w:tc>
        <w:tc>
          <w:tcPr>
            <w:tcW w:w="867" w:type="dxa"/>
            <w:shd w:val="clear" w:color="auto" w:fill="auto"/>
            <w:noWrap/>
            <w:vAlign w:val="bottom"/>
          </w:tcPr>
          <w:p w:rsidRPr="007A069B" w:rsidR="004D2EF6" w:rsidP="005350DD" w:rsidRDefault="004D2EF6" w14:paraId="27357532" w14:textId="77777777">
            <w:pPr>
              <w:spacing w:after="0"/>
              <w:ind w:left="0"/>
              <w:jc w:val="center"/>
              <w:rPr>
                <w:rFonts w:ascii="Calibri" w:hAnsi="Calibri" w:cs="Calibri"/>
                <w:color w:val="000000"/>
              </w:rPr>
            </w:pPr>
          </w:p>
        </w:tc>
        <w:tc>
          <w:tcPr>
            <w:tcW w:w="834" w:type="dxa"/>
          </w:tcPr>
          <w:p w:rsidR="004D2EF6" w:rsidP="005350DD" w:rsidRDefault="004D2EF6" w14:paraId="07F023C8" w14:textId="77777777">
            <w:pPr>
              <w:spacing w:after="0"/>
              <w:ind w:left="0"/>
              <w:jc w:val="center"/>
              <w:rPr>
                <w:rFonts w:ascii="Calibri" w:hAnsi="Calibri" w:cs="Calibri"/>
                <w:color w:val="000000"/>
              </w:rPr>
            </w:pPr>
          </w:p>
        </w:tc>
        <w:tc>
          <w:tcPr>
            <w:tcW w:w="851" w:type="dxa"/>
          </w:tcPr>
          <w:p w:rsidR="004D2EF6" w:rsidP="005350DD" w:rsidRDefault="004D2EF6" w14:paraId="4BDB5498" w14:textId="77777777">
            <w:pPr>
              <w:spacing w:after="0"/>
              <w:ind w:left="0"/>
              <w:jc w:val="center"/>
              <w:rPr>
                <w:rFonts w:ascii="Calibri" w:hAnsi="Calibri" w:cs="Calibri"/>
                <w:color w:val="000000"/>
              </w:rPr>
            </w:pPr>
          </w:p>
        </w:tc>
        <w:tc>
          <w:tcPr>
            <w:tcW w:w="867" w:type="dxa"/>
          </w:tcPr>
          <w:p w:rsidRPr="007A069B" w:rsidR="004D2EF6" w:rsidP="005350DD" w:rsidRDefault="004D2EF6" w14:paraId="540B4049" w14:textId="77777777">
            <w:pPr>
              <w:spacing w:after="0"/>
              <w:ind w:left="0"/>
              <w:jc w:val="center"/>
              <w:rPr>
                <w:rFonts w:ascii="Calibri" w:hAnsi="Calibri" w:cs="Calibri"/>
                <w:color w:val="000000"/>
              </w:rPr>
            </w:pPr>
            <w:r>
              <w:rPr>
                <w:rFonts w:ascii="Calibri" w:hAnsi="Calibri" w:cs="Calibri"/>
                <w:color w:val="000000"/>
              </w:rPr>
              <w:t>X</w:t>
            </w:r>
          </w:p>
        </w:tc>
        <w:tc>
          <w:tcPr>
            <w:tcW w:w="867" w:type="dxa"/>
          </w:tcPr>
          <w:p w:rsidRPr="007A069B" w:rsidR="004D2EF6" w:rsidP="005350DD" w:rsidRDefault="004D2EF6" w14:paraId="2916C19D" w14:textId="77777777">
            <w:pPr>
              <w:spacing w:after="0"/>
              <w:ind w:left="0"/>
              <w:jc w:val="center"/>
              <w:rPr>
                <w:rFonts w:ascii="Calibri" w:hAnsi="Calibri" w:cs="Calibri"/>
                <w:color w:val="000000"/>
              </w:rPr>
            </w:pPr>
          </w:p>
        </w:tc>
      </w:tr>
      <w:tr w:rsidRPr="007A069B" w:rsidR="004D2EF6" w:rsidTr="004D2EF6" w14:paraId="37EE8199" w14:textId="77777777">
        <w:trPr>
          <w:trHeight w:val="288"/>
        </w:trPr>
        <w:tc>
          <w:tcPr>
            <w:tcW w:w="4933" w:type="dxa"/>
            <w:shd w:val="clear" w:color="auto" w:fill="auto"/>
            <w:noWrap/>
            <w:vAlign w:val="bottom"/>
          </w:tcPr>
          <w:p w:rsidRPr="007A069B" w:rsidR="004D2EF6" w:rsidP="004D2EF6" w:rsidRDefault="004D2EF6" w14:paraId="78049050" w14:textId="77777777">
            <w:pPr>
              <w:spacing w:after="0"/>
              <w:ind w:left="0"/>
              <w:rPr>
                <w:rFonts w:ascii="Calibri" w:hAnsi="Calibri" w:cs="Calibri"/>
                <w:color w:val="000000"/>
              </w:rPr>
            </w:pPr>
            <w:r>
              <w:rPr>
                <w:rFonts w:ascii="Calibri" w:hAnsi="Calibri" w:cs="Calibri"/>
                <w:color w:val="000000"/>
              </w:rPr>
              <w:t xml:space="preserve">    </w:t>
            </w:r>
            <w:r w:rsidR="00976EB7">
              <w:rPr>
                <w:rFonts w:ascii="Calibri" w:hAnsi="Calibri" w:cs="Calibri"/>
                <w:color w:val="000000"/>
              </w:rPr>
              <w:t>Truy vấn Dữ liệu Được quản lý</w:t>
            </w:r>
          </w:p>
        </w:tc>
        <w:tc>
          <w:tcPr>
            <w:tcW w:w="867" w:type="dxa"/>
            <w:shd w:val="clear" w:color="auto" w:fill="auto"/>
            <w:noWrap/>
            <w:vAlign w:val="bottom"/>
          </w:tcPr>
          <w:p w:rsidRPr="007A069B" w:rsidR="004D2EF6" w:rsidP="005350DD" w:rsidRDefault="004D2EF6" w14:paraId="74869460" w14:textId="77777777">
            <w:pPr>
              <w:spacing w:after="0"/>
              <w:ind w:left="0"/>
              <w:jc w:val="center"/>
              <w:rPr>
                <w:rFonts w:ascii="Calibri" w:hAnsi="Calibri" w:cs="Calibri"/>
                <w:color w:val="000000"/>
              </w:rPr>
            </w:pPr>
          </w:p>
        </w:tc>
        <w:tc>
          <w:tcPr>
            <w:tcW w:w="834" w:type="dxa"/>
          </w:tcPr>
          <w:p w:rsidR="004D2EF6" w:rsidP="005350DD" w:rsidRDefault="004D2EF6" w14:paraId="187F57B8" w14:textId="77777777">
            <w:pPr>
              <w:spacing w:after="0"/>
              <w:ind w:left="0"/>
              <w:jc w:val="center"/>
              <w:rPr>
                <w:rFonts w:ascii="Calibri" w:hAnsi="Calibri" w:cs="Calibri"/>
                <w:color w:val="000000"/>
              </w:rPr>
            </w:pPr>
          </w:p>
        </w:tc>
        <w:tc>
          <w:tcPr>
            <w:tcW w:w="851" w:type="dxa"/>
          </w:tcPr>
          <w:p w:rsidR="004D2EF6" w:rsidP="005350DD" w:rsidRDefault="004D2EF6" w14:paraId="54738AF4" w14:textId="77777777">
            <w:pPr>
              <w:spacing w:after="0"/>
              <w:ind w:left="0"/>
              <w:jc w:val="center"/>
              <w:rPr>
                <w:rFonts w:ascii="Calibri" w:hAnsi="Calibri" w:cs="Calibri"/>
                <w:color w:val="000000"/>
              </w:rPr>
            </w:pPr>
          </w:p>
        </w:tc>
        <w:tc>
          <w:tcPr>
            <w:tcW w:w="867" w:type="dxa"/>
          </w:tcPr>
          <w:p w:rsidRPr="007A069B" w:rsidR="004D2EF6" w:rsidP="005350DD" w:rsidRDefault="004D2EF6" w14:paraId="2FC106A0" w14:textId="77777777">
            <w:pPr>
              <w:spacing w:after="0"/>
              <w:ind w:left="0"/>
              <w:jc w:val="center"/>
              <w:rPr>
                <w:rFonts w:ascii="Calibri" w:hAnsi="Calibri" w:cs="Calibri"/>
                <w:color w:val="000000"/>
              </w:rPr>
            </w:pPr>
            <w:r>
              <w:rPr>
                <w:rFonts w:ascii="Calibri" w:hAnsi="Calibri" w:cs="Calibri"/>
                <w:color w:val="000000"/>
              </w:rPr>
              <w:t>X</w:t>
            </w:r>
          </w:p>
        </w:tc>
        <w:tc>
          <w:tcPr>
            <w:tcW w:w="867" w:type="dxa"/>
          </w:tcPr>
          <w:p w:rsidRPr="007A069B" w:rsidR="004D2EF6" w:rsidP="005350DD" w:rsidRDefault="004D2EF6" w14:paraId="46ABBD8F" w14:textId="77777777">
            <w:pPr>
              <w:spacing w:after="0"/>
              <w:ind w:left="0"/>
              <w:jc w:val="center"/>
              <w:rPr>
                <w:rFonts w:ascii="Calibri" w:hAnsi="Calibri" w:cs="Calibri"/>
                <w:color w:val="000000"/>
              </w:rPr>
            </w:pPr>
          </w:p>
        </w:tc>
      </w:tr>
      <w:tr w:rsidRPr="007A069B" w:rsidR="004D2EF6" w:rsidTr="004D2EF6" w14:paraId="656ED21A" w14:textId="77777777">
        <w:trPr>
          <w:trHeight w:val="288"/>
        </w:trPr>
        <w:tc>
          <w:tcPr>
            <w:tcW w:w="4933" w:type="dxa"/>
            <w:shd w:val="clear" w:color="auto" w:fill="auto"/>
            <w:noWrap/>
            <w:vAlign w:val="bottom"/>
          </w:tcPr>
          <w:p w:rsidR="004D2EF6" w:rsidP="004D2EF6" w:rsidRDefault="004D2EF6" w14:paraId="39EC0F2A" w14:textId="77777777">
            <w:pPr>
              <w:spacing w:after="0"/>
              <w:ind w:left="0"/>
              <w:rPr>
                <w:rFonts w:ascii="Calibri" w:hAnsi="Calibri" w:cs="Calibri"/>
                <w:color w:val="000000"/>
              </w:rPr>
            </w:pPr>
            <w:r>
              <w:rPr>
                <w:rFonts w:ascii="Calibri" w:hAnsi="Calibri" w:cs="Calibri"/>
                <w:color w:val="000000"/>
              </w:rPr>
              <w:t xml:space="preserve">    </w:t>
            </w:r>
            <w:r w:rsidR="00976EB7">
              <w:rPr>
                <w:rFonts w:ascii="Calibri" w:hAnsi="Calibri" w:cs="Calibri"/>
                <w:color w:val="000000"/>
              </w:rPr>
              <w:t>Thêm Dữ liệu Mới</w:t>
            </w:r>
          </w:p>
        </w:tc>
        <w:tc>
          <w:tcPr>
            <w:tcW w:w="867" w:type="dxa"/>
            <w:shd w:val="clear" w:color="auto" w:fill="auto"/>
            <w:noWrap/>
            <w:vAlign w:val="bottom"/>
          </w:tcPr>
          <w:p w:rsidRPr="007A069B" w:rsidR="004D2EF6" w:rsidP="005350DD" w:rsidRDefault="004D2EF6" w14:paraId="06BBA33E" w14:textId="77777777">
            <w:pPr>
              <w:spacing w:after="0"/>
              <w:ind w:left="0"/>
              <w:jc w:val="center"/>
              <w:rPr>
                <w:rFonts w:ascii="Calibri" w:hAnsi="Calibri" w:cs="Calibri"/>
                <w:color w:val="000000"/>
              </w:rPr>
            </w:pPr>
          </w:p>
        </w:tc>
        <w:tc>
          <w:tcPr>
            <w:tcW w:w="834" w:type="dxa"/>
          </w:tcPr>
          <w:p w:rsidR="004D2EF6" w:rsidP="005350DD" w:rsidRDefault="004D2EF6" w14:paraId="464FCBC1" w14:textId="77777777">
            <w:pPr>
              <w:spacing w:after="0"/>
              <w:ind w:left="0"/>
              <w:jc w:val="center"/>
              <w:rPr>
                <w:rFonts w:ascii="Calibri" w:hAnsi="Calibri" w:cs="Calibri"/>
                <w:color w:val="000000"/>
              </w:rPr>
            </w:pPr>
          </w:p>
        </w:tc>
        <w:tc>
          <w:tcPr>
            <w:tcW w:w="851" w:type="dxa"/>
          </w:tcPr>
          <w:p w:rsidR="004D2EF6" w:rsidP="005350DD" w:rsidRDefault="004D2EF6" w14:paraId="5C8C6B09" w14:textId="77777777">
            <w:pPr>
              <w:spacing w:after="0"/>
              <w:ind w:left="0"/>
              <w:jc w:val="center"/>
              <w:rPr>
                <w:rFonts w:ascii="Calibri" w:hAnsi="Calibri" w:cs="Calibri"/>
                <w:color w:val="000000"/>
              </w:rPr>
            </w:pPr>
          </w:p>
        </w:tc>
        <w:tc>
          <w:tcPr>
            <w:tcW w:w="867" w:type="dxa"/>
          </w:tcPr>
          <w:p w:rsidRPr="007A069B" w:rsidR="004D2EF6" w:rsidP="005350DD" w:rsidRDefault="004D2EF6" w14:paraId="0BF38BBE" w14:textId="77777777">
            <w:pPr>
              <w:spacing w:after="0"/>
              <w:ind w:left="0"/>
              <w:jc w:val="center"/>
              <w:rPr>
                <w:rFonts w:ascii="Calibri" w:hAnsi="Calibri" w:cs="Calibri"/>
                <w:color w:val="000000"/>
              </w:rPr>
            </w:pPr>
            <w:r>
              <w:rPr>
                <w:rFonts w:ascii="Calibri" w:hAnsi="Calibri" w:cs="Calibri"/>
                <w:color w:val="000000"/>
              </w:rPr>
              <w:t>X</w:t>
            </w:r>
          </w:p>
        </w:tc>
        <w:tc>
          <w:tcPr>
            <w:tcW w:w="867" w:type="dxa"/>
          </w:tcPr>
          <w:p w:rsidRPr="007A069B" w:rsidR="004D2EF6" w:rsidP="005350DD" w:rsidRDefault="004D2EF6" w14:paraId="3726491C" w14:textId="77777777">
            <w:pPr>
              <w:spacing w:after="0"/>
              <w:ind w:left="0"/>
              <w:jc w:val="center"/>
              <w:rPr>
                <w:rFonts w:ascii="Calibri" w:hAnsi="Calibri" w:cs="Calibri"/>
                <w:color w:val="000000"/>
              </w:rPr>
            </w:pPr>
            <w:r>
              <w:rPr>
                <w:rFonts w:ascii="Calibri" w:hAnsi="Calibri" w:cs="Calibri"/>
                <w:color w:val="000000"/>
              </w:rPr>
              <w:t>X</w:t>
            </w:r>
          </w:p>
        </w:tc>
      </w:tr>
      <w:tr w:rsidRPr="007A069B" w:rsidR="004D2EF6" w:rsidTr="004D2EF6" w14:paraId="4FC80529" w14:textId="77777777">
        <w:trPr>
          <w:trHeight w:val="288"/>
        </w:trPr>
        <w:tc>
          <w:tcPr>
            <w:tcW w:w="4933" w:type="dxa"/>
            <w:shd w:val="clear" w:color="auto" w:fill="auto"/>
            <w:noWrap/>
            <w:vAlign w:val="bottom"/>
          </w:tcPr>
          <w:p w:rsidR="004D2EF6" w:rsidP="004D2EF6" w:rsidRDefault="004D2EF6" w14:paraId="30C8B4CA" w14:textId="77777777">
            <w:pPr>
              <w:spacing w:after="0"/>
              <w:ind w:left="0"/>
              <w:rPr>
                <w:rFonts w:ascii="Calibri" w:hAnsi="Calibri" w:cs="Calibri"/>
                <w:color w:val="000000"/>
              </w:rPr>
            </w:pPr>
            <w:r>
              <w:rPr>
                <w:rFonts w:ascii="Calibri" w:hAnsi="Calibri" w:cs="Calibri"/>
                <w:color w:val="000000"/>
              </w:rPr>
              <w:t xml:space="preserve">    </w:t>
            </w:r>
            <w:r w:rsidR="00976EB7">
              <w:rPr>
                <w:rFonts w:ascii="Calibri" w:hAnsi="Calibri" w:cs="Calibri"/>
                <w:color w:val="000000"/>
              </w:rPr>
              <w:t>Cập nhật Tất cả Dữ liệu</w:t>
            </w:r>
          </w:p>
        </w:tc>
        <w:tc>
          <w:tcPr>
            <w:tcW w:w="867" w:type="dxa"/>
            <w:shd w:val="clear" w:color="auto" w:fill="auto"/>
            <w:noWrap/>
            <w:vAlign w:val="bottom"/>
          </w:tcPr>
          <w:p w:rsidRPr="007A069B" w:rsidR="004D2EF6" w:rsidP="005350DD" w:rsidRDefault="004D2EF6" w14:paraId="3382A365" w14:textId="77777777">
            <w:pPr>
              <w:spacing w:after="0"/>
              <w:ind w:left="0"/>
              <w:jc w:val="center"/>
              <w:rPr>
                <w:rFonts w:ascii="Calibri" w:hAnsi="Calibri" w:cs="Calibri"/>
                <w:color w:val="000000"/>
              </w:rPr>
            </w:pPr>
          </w:p>
        </w:tc>
        <w:tc>
          <w:tcPr>
            <w:tcW w:w="834" w:type="dxa"/>
          </w:tcPr>
          <w:p w:rsidRPr="007A069B" w:rsidR="004D2EF6" w:rsidP="005350DD" w:rsidRDefault="004D2EF6" w14:paraId="5C71F136" w14:textId="77777777">
            <w:pPr>
              <w:spacing w:after="0"/>
              <w:ind w:left="0"/>
              <w:jc w:val="center"/>
              <w:rPr>
                <w:rFonts w:ascii="Calibri" w:hAnsi="Calibri" w:cs="Calibri"/>
                <w:color w:val="000000"/>
              </w:rPr>
            </w:pPr>
          </w:p>
        </w:tc>
        <w:tc>
          <w:tcPr>
            <w:tcW w:w="851" w:type="dxa"/>
          </w:tcPr>
          <w:p w:rsidRPr="007A069B" w:rsidR="004D2EF6" w:rsidP="005350DD" w:rsidRDefault="004D2EF6" w14:paraId="62199465" w14:textId="77777777">
            <w:pPr>
              <w:spacing w:after="0"/>
              <w:ind w:left="0"/>
              <w:jc w:val="center"/>
              <w:rPr>
                <w:rFonts w:ascii="Calibri" w:hAnsi="Calibri" w:cs="Calibri"/>
                <w:color w:val="000000"/>
              </w:rPr>
            </w:pPr>
          </w:p>
        </w:tc>
        <w:tc>
          <w:tcPr>
            <w:tcW w:w="867" w:type="dxa"/>
          </w:tcPr>
          <w:p w:rsidRPr="007A069B" w:rsidR="004D2EF6" w:rsidP="005350DD" w:rsidRDefault="004D2EF6" w14:paraId="0DA123B1" w14:textId="77777777">
            <w:pPr>
              <w:spacing w:after="0"/>
              <w:ind w:left="0"/>
              <w:jc w:val="center"/>
              <w:rPr>
                <w:rFonts w:ascii="Calibri" w:hAnsi="Calibri" w:cs="Calibri"/>
                <w:color w:val="000000"/>
              </w:rPr>
            </w:pPr>
          </w:p>
        </w:tc>
        <w:tc>
          <w:tcPr>
            <w:tcW w:w="867" w:type="dxa"/>
          </w:tcPr>
          <w:p w:rsidRPr="007A069B" w:rsidR="004D2EF6" w:rsidP="005350DD" w:rsidRDefault="004D2EF6" w14:paraId="6ABC5ABD" w14:textId="77777777">
            <w:pPr>
              <w:spacing w:after="0"/>
              <w:ind w:left="0"/>
              <w:jc w:val="center"/>
              <w:rPr>
                <w:rFonts w:ascii="Calibri" w:hAnsi="Calibri" w:cs="Calibri"/>
                <w:color w:val="000000"/>
              </w:rPr>
            </w:pPr>
            <w:r>
              <w:rPr>
                <w:rFonts w:ascii="Calibri" w:hAnsi="Calibri" w:cs="Calibri"/>
                <w:color w:val="000000"/>
              </w:rPr>
              <w:t>X</w:t>
            </w:r>
          </w:p>
        </w:tc>
      </w:tr>
      <w:tr w:rsidRPr="007A069B" w:rsidR="004D2EF6" w:rsidTr="004D2EF6" w14:paraId="3F8B3C6A" w14:textId="77777777">
        <w:trPr>
          <w:trHeight w:val="288"/>
        </w:trPr>
        <w:tc>
          <w:tcPr>
            <w:tcW w:w="4933" w:type="dxa"/>
            <w:shd w:val="clear" w:color="auto" w:fill="auto"/>
            <w:noWrap/>
            <w:vAlign w:val="bottom"/>
          </w:tcPr>
          <w:p w:rsidR="004D2EF6" w:rsidP="004D2EF6" w:rsidRDefault="004D2EF6" w14:paraId="077F3CF5" w14:textId="77777777">
            <w:pPr>
              <w:spacing w:after="0"/>
              <w:ind w:left="0"/>
              <w:rPr>
                <w:rFonts w:ascii="Calibri" w:hAnsi="Calibri" w:cs="Calibri"/>
                <w:color w:val="000000"/>
              </w:rPr>
            </w:pPr>
            <w:r>
              <w:rPr>
                <w:rFonts w:ascii="Calibri" w:hAnsi="Calibri" w:cs="Calibri"/>
                <w:color w:val="000000"/>
              </w:rPr>
              <w:t xml:space="preserve">    </w:t>
            </w:r>
            <w:r w:rsidR="00976EB7">
              <w:rPr>
                <w:rFonts w:ascii="Calibri" w:hAnsi="Calibri" w:cs="Calibri"/>
                <w:color w:val="000000"/>
              </w:rPr>
              <w:t>Cập nhật Dữ liệu Riêng</w:t>
            </w:r>
          </w:p>
        </w:tc>
        <w:tc>
          <w:tcPr>
            <w:tcW w:w="867" w:type="dxa"/>
            <w:shd w:val="clear" w:color="auto" w:fill="auto"/>
            <w:noWrap/>
            <w:vAlign w:val="bottom"/>
          </w:tcPr>
          <w:p w:rsidRPr="007A069B" w:rsidR="004D2EF6" w:rsidP="005350DD" w:rsidRDefault="004D2EF6" w14:paraId="4C4CEA3D" w14:textId="77777777">
            <w:pPr>
              <w:spacing w:after="0"/>
              <w:ind w:left="0"/>
              <w:jc w:val="center"/>
              <w:rPr>
                <w:rFonts w:ascii="Calibri" w:hAnsi="Calibri" w:cs="Calibri"/>
                <w:color w:val="000000"/>
              </w:rPr>
            </w:pPr>
          </w:p>
        </w:tc>
        <w:tc>
          <w:tcPr>
            <w:tcW w:w="834" w:type="dxa"/>
          </w:tcPr>
          <w:p w:rsidRPr="007A069B" w:rsidR="004D2EF6" w:rsidP="005350DD" w:rsidRDefault="004D2EF6" w14:paraId="50895670" w14:textId="77777777">
            <w:pPr>
              <w:spacing w:after="0"/>
              <w:ind w:left="0"/>
              <w:jc w:val="center"/>
              <w:rPr>
                <w:rFonts w:ascii="Calibri" w:hAnsi="Calibri" w:cs="Calibri"/>
                <w:color w:val="000000"/>
              </w:rPr>
            </w:pPr>
          </w:p>
        </w:tc>
        <w:tc>
          <w:tcPr>
            <w:tcW w:w="851" w:type="dxa"/>
          </w:tcPr>
          <w:p w:rsidRPr="007A069B" w:rsidR="004D2EF6" w:rsidP="005350DD" w:rsidRDefault="004D2EF6" w14:paraId="38C1F859" w14:textId="77777777">
            <w:pPr>
              <w:spacing w:after="0"/>
              <w:ind w:left="0"/>
              <w:jc w:val="center"/>
              <w:rPr>
                <w:rFonts w:ascii="Calibri" w:hAnsi="Calibri" w:cs="Calibri"/>
                <w:color w:val="000000"/>
              </w:rPr>
            </w:pPr>
          </w:p>
        </w:tc>
        <w:tc>
          <w:tcPr>
            <w:tcW w:w="867" w:type="dxa"/>
          </w:tcPr>
          <w:p w:rsidRPr="007A069B" w:rsidR="004D2EF6" w:rsidP="005350DD" w:rsidRDefault="004D2EF6" w14:paraId="0C8FE7CE" w14:textId="77777777">
            <w:pPr>
              <w:spacing w:after="0"/>
              <w:ind w:left="0"/>
              <w:jc w:val="center"/>
              <w:rPr>
                <w:rFonts w:ascii="Calibri" w:hAnsi="Calibri" w:cs="Calibri"/>
                <w:color w:val="000000"/>
              </w:rPr>
            </w:pPr>
          </w:p>
        </w:tc>
        <w:tc>
          <w:tcPr>
            <w:tcW w:w="867" w:type="dxa"/>
          </w:tcPr>
          <w:p w:rsidRPr="007A069B" w:rsidR="004D2EF6" w:rsidP="005350DD" w:rsidRDefault="004D2EF6" w14:paraId="58B47519" w14:textId="77777777">
            <w:pPr>
              <w:spacing w:after="0"/>
              <w:ind w:left="0"/>
              <w:jc w:val="center"/>
              <w:rPr>
                <w:rFonts w:ascii="Calibri" w:hAnsi="Calibri" w:cs="Calibri"/>
                <w:color w:val="000000"/>
              </w:rPr>
            </w:pPr>
            <w:r>
              <w:rPr>
                <w:rFonts w:ascii="Calibri" w:hAnsi="Calibri" w:cs="Calibri"/>
                <w:color w:val="000000"/>
              </w:rPr>
              <w:t>X</w:t>
            </w:r>
          </w:p>
        </w:tc>
      </w:tr>
      <w:tr w:rsidRPr="007A069B" w:rsidR="004D2EF6" w:rsidTr="004D2EF6" w14:paraId="42A12A90" w14:textId="77777777">
        <w:trPr>
          <w:trHeight w:val="288"/>
        </w:trPr>
        <w:tc>
          <w:tcPr>
            <w:tcW w:w="4933" w:type="dxa"/>
            <w:shd w:val="clear" w:color="auto" w:fill="auto"/>
            <w:noWrap/>
            <w:vAlign w:val="bottom"/>
          </w:tcPr>
          <w:p w:rsidR="004D2EF6" w:rsidP="004D2EF6" w:rsidRDefault="004D2EF6" w14:paraId="395ADEBD" w14:textId="77777777">
            <w:pPr>
              <w:spacing w:after="0"/>
              <w:ind w:left="0"/>
              <w:rPr>
                <w:rFonts w:ascii="Calibri" w:hAnsi="Calibri" w:cs="Calibri"/>
                <w:color w:val="000000"/>
              </w:rPr>
            </w:pPr>
            <w:r>
              <w:rPr>
                <w:rFonts w:ascii="Calibri" w:hAnsi="Calibri" w:cs="Calibri"/>
                <w:color w:val="000000"/>
              </w:rPr>
              <w:t xml:space="preserve">    </w:t>
            </w:r>
            <w:r w:rsidR="00976EB7">
              <w:rPr>
                <w:rFonts w:ascii="Calibri" w:hAnsi="Calibri" w:cs="Calibri"/>
                <w:color w:val="000000"/>
              </w:rPr>
              <w:t>Cập nhật Dữ liệu Được quản lý</w:t>
            </w:r>
          </w:p>
        </w:tc>
        <w:tc>
          <w:tcPr>
            <w:tcW w:w="867" w:type="dxa"/>
            <w:shd w:val="clear" w:color="auto" w:fill="auto"/>
            <w:noWrap/>
            <w:vAlign w:val="bottom"/>
          </w:tcPr>
          <w:p w:rsidRPr="007A069B" w:rsidR="004D2EF6" w:rsidP="005350DD" w:rsidRDefault="004D2EF6" w14:paraId="41004F19" w14:textId="77777777">
            <w:pPr>
              <w:spacing w:after="0"/>
              <w:ind w:left="0"/>
              <w:jc w:val="center"/>
              <w:rPr>
                <w:rFonts w:ascii="Calibri" w:hAnsi="Calibri" w:cs="Calibri"/>
                <w:color w:val="000000"/>
              </w:rPr>
            </w:pPr>
          </w:p>
        </w:tc>
        <w:tc>
          <w:tcPr>
            <w:tcW w:w="834" w:type="dxa"/>
          </w:tcPr>
          <w:p w:rsidRPr="007A069B" w:rsidR="004D2EF6" w:rsidP="005350DD" w:rsidRDefault="004D2EF6" w14:paraId="67C0C651" w14:textId="77777777">
            <w:pPr>
              <w:spacing w:after="0"/>
              <w:ind w:left="0"/>
              <w:jc w:val="center"/>
              <w:rPr>
                <w:rFonts w:ascii="Calibri" w:hAnsi="Calibri" w:cs="Calibri"/>
                <w:color w:val="000000"/>
              </w:rPr>
            </w:pPr>
          </w:p>
        </w:tc>
        <w:tc>
          <w:tcPr>
            <w:tcW w:w="851" w:type="dxa"/>
          </w:tcPr>
          <w:p w:rsidRPr="007A069B" w:rsidR="004D2EF6" w:rsidP="005350DD" w:rsidRDefault="004D2EF6" w14:paraId="308D56CC" w14:textId="77777777">
            <w:pPr>
              <w:spacing w:after="0"/>
              <w:ind w:left="0"/>
              <w:jc w:val="center"/>
              <w:rPr>
                <w:rFonts w:ascii="Calibri" w:hAnsi="Calibri" w:cs="Calibri"/>
                <w:color w:val="000000"/>
              </w:rPr>
            </w:pPr>
          </w:p>
        </w:tc>
        <w:tc>
          <w:tcPr>
            <w:tcW w:w="867" w:type="dxa"/>
          </w:tcPr>
          <w:p w:rsidRPr="007A069B" w:rsidR="004D2EF6" w:rsidP="005350DD" w:rsidRDefault="004D2EF6" w14:paraId="797E50C6" w14:textId="77777777">
            <w:pPr>
              <w:spacing w:after="0"/>
              <w:ind w:left="0"/>
              <w:jc w:val="center"/>
              <w:rPr>
                <w:rFonts w:ascii="Calibri" w:hAnsi="Calibri" w:cs="Calibri"/>
                <w:color w:val="000000"/>
              </w:rPr>
            </w:pPr>
          </w:p>
        </w:tc>
        <w:tc>
          <w:tcPr>
            <w:tcW w:w="867" w:type="dxa"/>
          </w:tcPr>
          <w:p w:rsidRPr="007A069B" w:rsidR="004D2EF6" w:rsidP="005350DD" w:rsidRDefault="004D2EF6" w14:paraId="43C354A8" w14:textId="77777777">
            <w:pPr>
              <w:spacing w:after="0"/>
              <w:ind w:left="0"/>
              <w:jc w:val="center"/>
              <w:rPr>
                <w:rFonts w:ascii="Calibri" w:hAnsi="Calibri" w:cs="Calibri"/>
                <w:color w:val="000000"/>
              </w:rPr>
            </w:pPr>
            <w:r>
              <w:rPr>
                <w:rFonts w:ascii="Calibri" w:hAnsi="Calibri" w:cs="Calibri"/>
                <w:color w:val="000000"/>
              </w:rPr>
              <w:t>X</w:t>
            </w:r>
          </w:p>
        </w:tc>
      </w:tr>
      <w:tr w:rsidRPr="007A069B" w:rsidR="004D2EF6" w:rsidTr="004D2EF6" w14:paraId="3B9733B5" w14:textId="77777777">
        <w:trPr>
          <w:trHeight w:val="288"/>
        </w:trPr>
        <w:tc>
          <w:tcPr>
            <w:tcW w:w="4933" w:type="dxa"/>
            <w:shd w:val="clear" w:color="auto" w:fill="auto"/>
            <w:noWrap/>
            <w:vAlign w:val="bottom"/>
          </w:tcPr>
          <w:p w:rsidR="004D2EF6" w:rsidP="004D2EF6" w:rsidRDefault="004D2EF6" w14:paraId="6884208A" w14:textId="77777777">
            <w:pPr>
              <w:spacing w:after="0"/>
              <w:ind w:left="0"/>
              <w:rPr>
                <w:rFonts w:ascii="Calibri" w:hAnsi="Calibri" w:cs="Calibri"/>
                <w:color w:val="000000"/>
              </w:rPr>
            </w:pPr>
            <w:r>
              <w:rPr>
                <w:rFonts w:ascii="Calibri" w:hAnsi="Calibri" w:cs="Calibri"/>
                <w:color w:val="000000"/>
              </w:rPr>
              <w:t xml:space="preserve">    </w:t>
            </w:r>
            <w:r w:rsidR="00976EB7">
              <w:rPr>
                <w:rFonts w:ascii="Calibri" w:hAnsi="Calibri" w:cs="Calibri"/>
                <w:color w:val="000000"/>
              </w:rPr>
              <w:t>Xóa Dữ liệu</w:t>
            </w:r>
          </w:p>
        </w:tc>
        <w:tc>
          <w:tcPr>
            <w:tcW w:w="867" w:type="dxa"/>
            <w:shd w:val="clear" w:color="auto" w:fill="auto"/>
            <w:noWrap/>
            <w:vAlign w:val="bottom"/>
          </w:tcPr>
          <w:p w:rsidRPr="007A069B" w:rsidR="004D2EF6" w:rsidP="005350DD" w:rsidRDefault="004D2EF6" w14:paraId="7B04FA47" w14:textId="77777777">
            <w:pPr>
              <w:spacing w:after="0"/>
              <w:ind w:left="0"/>
              <w:jc w:val="center"/>
              <w:rPr>
                <w:rFonts w:ascii="Calibri" w:hAnsi="Calibri" w:cs="Calibri"/>
                <w:color w:val="000000"/>
              </w:rPr>
            </w:pPr>
          </w:p>
        </w:tc>
        <w:tc>
          <w:tcPr>
            <w:tcW w:w="834" w:type="dxa"/>
          </w:tcPr>
          <w:p w:rsidRPr="007A069B" w:rsidR="004D2EF6" w:rsidP="005350DD" w:rsidRDefault="004D2EF6" w14:paraId="568C698B" w14:textId="77777777">
            <w:pPr>
              <w:spacing w:after="0"/>
              <w:ind w:left="0"/>
              <w:jc w:val="center"/>
              <w:rPr>
                <w:rFonts w:ascii="Calibri" w:hAnsi="Calibri" w:cs="Calibri"/>
                <w:color w:val="000000"/>
              </w:rPr>
            </w:pPr>
          </w:p>
        </w:tc>
        <w:tc>
          <w:tcPr>
            <w:tcW w:w="851" w:type="dxa"/>
          </w:tcPr>
          <w:p w:rsidRPr="007A069B" w:rsidR="004D2EF6" w:rsidP="005350DD" w:rsidRDefault="004D2EF6" w14:paraId="1A939487" w14:textId="77777777">
            <w:pPr>
              <w:spacing w:after="0"/>
              <w:ind w:left="0"/>
              <w:jc w:val="center"/>
              <w:rPr>
                <w:rFonts w:ascii="Calibri" w:hAnsi="Calibri" w:cs="Calibri"/>
                <w:color w:val="000000"/>
              </w:rPr>
            </w:pPr>
          </w:p>
        </w:tc>
        <w:tc>
          <w:tcPr>
            <w:tcW w:w="867" w:type="dxa"/>
          </w:tcPr>
          <w:p w:rsidRPr="007A069B" w:rsidR="004D2EF6" w:rsidP="005350DD" w:rsidRDefault="004D2EF6" w14:paraId="6AA258D8" w14:textId="77777777">
            <w:pPr>
              <w:spacing w:after="0"/>
              <w:ind w:left="0"/>
              <w:jc w:val="center"/>
              <w:rPr>
                <w:rFonts w:ascii="Calibri" w:hAnsi="Calibri" w:cs="Calibri"/>
                <w:color w:val="000000"/>
              </w:rPr>
            </w:pPr>
          </w:p>
        </w:tc>
        <w:tc>
          <w:tcPr>
            <w:tcW w:w="867" w:type="dxa"/>
          </w:tcPr>
          <w:p w:rsidRPr="007A069B" w:rsidR="004D2EF6" w:rsidP="005350DD" w:rsidRDefault="004D2EF6" w14:paraId="6FFBD3EC" w14:textId="77777777">
            <w:pPr>
              <w:spacing w:after="0"/>
              <w:ind w:left="0"/>
              <w:jc w:val="center"/>
              <w:rPr>
                <w:rFonts w:ascii="Calibri" w:hAnsi="Calibri" w:cs="Calibri"/>
                <w:color w:val="000000"/>
              </w:rPr>
            </w:pPr>
          </w:p>
        </w:tc>
      </w:tr>
      <w:tr w:rsidRPr="007A069B" w:rsidR="004D2EF6" w:rsidTr="004D2EF6" w14:paraId="40896561" w14:textId="77777777">
        <w:trPr>
          <w:trHeight w:val="288"/>
        </w:trPr>
        <w:tc>
          <w:tcPr>
            <w:tcW w:w="4933" w:type="dxa"/>
            <w:shd w:val="clear" w:color="auto" w:fill="auto"/>
            <w:noWrap/>
            <w:vAlign w:val="bottom"/>
          </w:tcPr>
          <w:p w:rsidR="004D2EF6" w:rsidP="004D2EF6" w:rsidRDefault="004D2EF6" w14:paraId="0938CC81" w14:textId="77777777">
            <w:pPr>
              <w:spacing w:after="0"/>
              <w:ind w:left="0"/>
              <w:rPr>
                <w:rFonts w:ascii="Calibri" w:hAnsi="Calibri" w:cs="Calibri"/>
                <w:color w:val="000000"/>
              </w:rPr>
            </w:pPr>
            <w:r>
              <w:rPr>
                <w:rFonts w:ascii="Calibri" w:hAnsi="Calibri" w:cs="Calibri"/>
                <w:color w:val="000000"/>
              </w:rPr>
              <w:t xml:space="preserve">    …</w:t>
            </w:r>
          </w:p>
        </w:tc>
        <w:tc>
          <w:tcPr>
            <w:tcW w:w="867" w:type="dxa"/>
            <w:shd w:val="clear" w:color="auto" w:fill="auto"/>
            <w:noWrap/>
            <w:vAlign w:val="bottom"/>
          </w:tcPr>
          <w:p w:rsidRPr="007A069B" w:rsidR="004D2EF6" w:rsidP="005350DD" w:rsidRDefault="004D2EF6" w14:paraId="30DCCCAD" w14:textId="77777777">
            <w:pPr>
              <w:spacing w:after="0"/>
              <w:ind w:left="0"/>
              <w:jc w:val="center"/>
              <w:rPr>
                <w:rFonts w:ascii="Calibri" w:hAnsi="Calibri" w:cs="Calibri"/>
                <w:color w:val="000000"/>
              </w:rPr>
            </w:pPr>
          </w:p>
        </w:tc>
        <w:tc>
          <w:tcPr>
            <w:tcW w:w="834" w:type="dxa"/>
          </w:tcPr>
          <w:p w:rsidRPr="007A069B" w:rsidR="004D2EF6" w:rsidP="005350DD" w:rsidRDefault="004D2EF6" w14:paraId="36AF6883" w14:textId="77777777">
            <w:pPr>
              <w:spacing w:after="0"/>
              <w:ind w:left="0"/>
              <w:jc w:val="center"/>
              <w:rPr>
                <w:rFonts w:ascii="Calibri" w:hAnsi="Calibri" w:cs="Calibri"/>
                <w:color w:val="000000"/>
              </w:rPr>
            </w:pPr>
          </w:p>
        </w:tc>
        <w:tc>
          <w:tcPr>
            <w:tcW w:w="851" w:type="dxa"/>
          </w:tcPr>
          <w:p w:rsidRPr="007A069B" w:rsidR="004D2EF6" w:rsidP="005350DD" w:rsidRDefault="004D2EF6" w14:paraId="54C529ED" w14:textId="77777777">
            <w:pPr>
              <w:spacing w:after="0"/>
              <w:ind w:left="0"/>
              <w:jc w:val="center"/>
              <w:rPr>
                <w:rFonts w:ascii="Calibri" w:hAnsi="Calibri" w:cs="Calibri"/>
                <w:color w:val="000000"/>
              </w:rPr>
            </w:pPr>
          </w:p>
        </w:tc>
        <w:tc>
          <w:tcPr>
            <w:tcW w:w="867" w:type="dxa"/>
          </w:tcPr>
          <w:p w:rsidRPr="007A069B" w:rsidR="004D2EF6" w:rsidP="005350DD" w:rsidRDefault="004D2EF6" w14:paraId="1C0157D6" w14:textId="77777777">
            <w:pPr>
              <w:spacing w:after="0"/>
              <w:ind w:left="0"/>
              <w:jc w:val="center"/>
              <w:rPr>
                <w:rFonts w:ascii="Calibri" w:hAnsi="Calibri" w:cs="Calibri"/>
                <w:color w:val="000000"/>
              </w:rPr>
            </w:pPr>
          </w:p>
        </w:tc>
        <w:tc>
          <w:tcPr>
            <w:tcW w:w="867" w:type="dxa"/>
          </w:tcPr>
          <w:p w:rsidRPr="007A069B" w:rsidR="004D2EF6" w:rsidP="005350DD" w:rsidRDefault="004D2EF6" w14:paraId="3691E7B2" w14:textId="77777777">
            <w:pPr>
              <w:spacing w:after="0"/>
              <w:ind w:left="0"/>
              <w:jc w:val="center"/>
              <w:rPr>
                <w:rFonts w:ascii="Calibri" w:hAnsi="Calibri" w:cs="Calibri"/>
                <w:color w:val="000000"/>
              </w:rPr>
            </w:pPr>
          </w:p>
        </w:tc>
      </w:tr>
    </w:tbl>
    <w:p w:rsidR="004D2EF6" w:rsidP="004D2EF6" w:rsidRDefault="00976EB7" w14:paraId="6FA80B36" w14:textId="77777777">
      <w:pPr>
        <w:spacing w:after="0"/>
        <w:ind w:left="0"/>
      </w:pPr>
      <w:r>
        <w:t>Trong đó</w:t>
      </w:r>
      <w:r w:rsidR="004D2EF6">
        <w:t>:</w:t>
      </w:r>
    </w:p>
    <w:p w:rsidR="004D2EF6" w:rsidP="00110D71" w:rsidRDefault="00976EB7" w14:paraId="096374A2" w14:textId="77777777">
      <w:pPr>
        <w:pStyle w:val="ListParagraph"/>
        <w:numPr>
          <w:ilvl w:val="0"/>
          <w:numId w:val="9"/>
        </w:numPr>
      </w:pPr>
      <w:r>
        <w:t>Chức năng</w:t>
      </w:r>
      <w:r w:rsidR="004D2EF6">
        <w:t>1: &lt;&lt;</w:t>
      </w:r>
      <w:r>
        <w:t>mô tả chức năng1</w:t>
      </w:r>
      <w:r w:rsidR="004D2EF6">
        <w:t>&gt;&gt;</w:t>
      </w:r>
    </w:p>
    <w:p w:rsidR="004D2EF6" w:rsidP="00110D71" w:rsidRDefault="00976EB7" w14:paraId="5F865780" w14:textId="77777777">
      <w:pPr>
        <w:pStyle w:val="ListParagraph"/>
        <w:numPr>
          <w:ilvl w:val="0"/>
          <w:numId w:val="9"/>
        </w:numPr>
      </w:pPr>
      <w:r>
        <w:t>Chức năng2: &lt;&lt;mô tả chức năng</w:t>
      </w:r>
      <w:r w:rsidR="00654297">
        <w:t>2</w:t>
      </w:r>
      <w:r w:rsidR="004D2EF6">
        <w:t>&gt;&gt;</w:t>
      </w:r>
    </w:p>
    <w:p w:rsidR="00612F15" w:rsidP="00110D71" w:rsidRDefault="255D86D4" w14:paraId="5B7A2595" w14:textId="0A3ED27B">
      <w:pPr>
        <w:pStyle w:val="ListParagraph"/>
        <w:numPr>
          <w:ilvl w:val="0"/>
          <w:numId w:val="9"/>
        </w:numPr>
      </w:pPr>
      <w:r>
        <w:t>…</w:t>
      </w:r>
    </w:p>
    <w:p w:rsidR="00612F15" w:rsidP="3B005605" w:rsidRDefault="4F0D0A62" w14:paraId="1035B81E" w14:textId="3894FAE4">
      <w:pPr>
        <w:pStyle w:val="ListParagraph"/>
        <w:ind w:left="0"/>
        <w:rPr>
          <w:b/>
          <w:bCs/>
        </w:rPr>
      </w:pPr>
      <w:bookmarkStart w:name="_Toc195303135" w:id="35"/>
      <w:bookmarkStart w:name="_Toc521150205" w:id="36"/>
      <w:bookmarkEnd w:id="34"/>
      <w:r w:rsidRPr="3B005605">
        <w:rPr>
          <w:b/>
          <w:bCs/>
        </w:rPr>
        <w:t>5. Các yêu cầu khác của hệ thống</w:t>
      </w:r>
      <w:bookmarkEnd w:id="35"/>
    </w:p>
    <w:p w:rsidRPr="00332F99" w:rsidR="00332F99" w:rsidP="00332F99" w:rsidRDefault="020DAE12" w14:paraId="526770CE" w14:textId="3F48E030">
      <w:r>
        <w:t xml:space="preserve">Các nhóm có thể bổ sung CI/CD, Devops Requirements </w:t>
      </w:r>
      <w:r w:rsidR="1CF3741B">
        <w:t>trong thực thi và triển khai phần mềm</w:t>
      </w:r>
    </w:p>
    <w:bookmarkEnd w:id="3"/>
    <w:bookmarkEnd w:id="4"/>
    <w:bookmarkEnd w:id="5"/>
    <w:bookmarkEnd w:id="6"/>
    <w:bookmarkEnd w:id="7"/>
    <w:bookmarkEnd w:id="8"/>
    <w:bookmarkEnd w:id="10"/>
    <w:bookmarkEnd w:id="11"/>
    <w:bookmarkEnd w:id="36"/>
    <w:p w:rsidRPr="00743E4B" w:rsidR="00743E4B" w:rsidP="3B005605" w:rsidRDefault="4BF22889" w14:paraId="4BA309E0" w14:textId="547E01B3">
      <w:pPr>
        <w:pStyle w:val="ListParagraph"/>
        <w:ind w:left="0"/>
        <w:rPr>
          <w:lang w:val="en-US"/>
        </w:rPr>
      </w:pPr>
      <w:r w:rsidRPr="3B005605">
        <w:rPr>
          <w:b/>
          <w:bCs/>
        </w:rPr>
        <w:t xml:space="preserve">6. </w:t>
      </w:r>
      <w:r w:rsidRPr="3B005605">
        <w:rPr>
          <w:b/>
          <w:bCs/>
          <w:lang w:val="en-US"/>
        </w:rPr>
        <w:t>Risk Assessment (đánh giá rủi ro) để xác định các rủi ro tiềm ẩn và kế hoạch giảm thiểu</w:t>
      </w:r>
    </w:p>
    <w:p w:rsidRPr="00743E4B" w:rsidR="00743E4B" w:rsidP="3B005605" w:rsidRDefault="4BF22889" w14:paraId="1B0705FF" w14:textId="0F2CB19A">
      <w:r w:rsidRPr="3B005605">
        <w:t>(</w:t>
      </w:r>
      <w:r w:rsidRPr="3B005605">
        <w:rPr>
          <w:b/>
          <w:bCs/>
          <w:i/>
          <w:iCs/>
          <w:color w:val="FF0000"/>
        </w:rPr>
        <w:t>Phần nâng cao không bắt buộc</w:t>
      </w:r>
      <w:r w:rsidRPr="3B005605">
        <w:t>)Risk Assessment (đánh giá rủi ro) để xác định các rủi ro tiềm ẩn và kế hoạch giảm thiểu.</w:t>
      </w:r>
    </w:p>
    <w:p w:rsidRPr="00743E4B" w:rsidR="00743E4B" w:rsidP="3B005605" w:rsidRDefault="00743E4B" w14:paraId="0F186F04" w14:textId="4D02675F"/>
    <w:p w:rsidRPr="00743E4B" w:rsidR="00743E4B" w:rsidP="3B005605" w:rsidRDefault="00743E4B" w14:paraId="7CBEED82" w14:textId="29F9E7E3"/>
    <w:sectPr w:rsidRPr="00743E4B" w:rsidR="00743E4B" w:rsidSect="00C43F24">
      <w:headerReference w:type="default" r:id="rId14"/>
      <w:footerReference w:type="default" r:id="rId15"/>
      <w:pgSz w:w="12240" w:h="15840" w:orient="portrait"/>
      <w:pgMar w:top="1134" w:right="1134" w:bottom="1134"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L" w:author="Ngo Hung Long" w:date="2025-04-17T09:59:00Z" w:id="2">
    <w:p w:rsidR="008D666E" w:rsidRDefault="008D666E" w14:paraId="6B49B11B" w14:textId="6CEE3802">
      <w:pPr>
        <w:pStyle w:val="CommentText"/>
      </w:pPr>
      <w:r>
        <w:rPr>
          <w:rStyle w:val="CommentReference"/>
        </w:rPr>
        <w:annotationRef/>
      </w:r>
      <w:r w:rsidRPr="4733F055">
        <w:t>Lưu ý khi sử dụng: Tài liệu này có nhiều phiên bản. Sử dụng File =&gt; Version History để xem các phiên bản và linh hoạt lựa chọn cho phù hợp.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9B1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D53759" w16cex:dateUtc="2025-04-17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9B11B" w16cid:durableId="4CD537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7C4F" w:rsidRDefault="00E77C4F" w14:paraId="6E36661F" w14:textId="77777777">
      <w:r>
        <w:separator/>
      </w:r>
    </w:p>
    <w:p w:rsidR="00E77C4F" w:rsidRDefault="00E77C4F" w14:paraId="38645DC7" w14:textId="77777777"/>
    <w:p w:rsidR="00E77C4F" w:rsidP="006401AA" w:rsidRDefault="00E77C4F" w14:paraId="135E58C4" w14:textId="77777777"/>
    <w:p w:rsidR="00E77C4F" w:rsidRDefault="00E77C4F" w14:paraId="62EBF9A1" w14:textId="77777777"/>
    <w:p w:rsidR="00E77C4F" w:rsidP="00A05C87" w:rsidRDefault="00E77C4F" w14:paraId="0C6C2CD5" w14:textId="77777777"/>
    <w:p w:rsidR="00E77C4F" w:rsidRDefault="00E77C4F" w14:paraId="709E88E4" w14:textId="77777777"/>
    <w:p w:rsidR="00E77C4F" w:rsidP="00946683" w:rsidRDefault="00E77C4F" w14:paraId="508C98E9" w14:textId="77777777"/>
    <w:p w:rsidR="00E77C4F" w:rsidP="00946683" w:rsidRDefault="00E77C4F" w14:paraId="779F8E76" w14:textId="77777777"/>
    <w:p w:rsidR="00E77C4F" w:rsidP="00946683" w:rsidRDefault="00E77C4F" w14:paraId="7818863E" w14:textId="77777777"/>
    <w:p w:rsidR="00E77C4F" w:rsidP="00946683" w:rsidRDefault="00E77C4F" w14:paraId="44F69B9A" w14:textId="77777777"/>
    <w:p w:rsidR="00E77C4F" w:rsidP="00946683" w:rsidRDefault="00E77C4F" w14:paraId="5F07D11E" w14:textId="77777777"/>
    <w:p w:rsidR="00E77C4F" w:rsidP="00946683" w:rsidRDefault="00E77C4F" w14:paraId="41508A3C" w14:textId="77777777"/>
  </w:endnote>
  <w:endnote w:type="continuationSeparator" w:id="0">
    <w:p w:rsidR="00E77C4F" w:rsidRDefault="00E77C4F" w14:paraId="43D6B1D6" w14:textId="77777777">
      <w:r>
        <w:continuationSeparator/>
      </w:r>
    </w:p>
    <w:p w:rsidR="00E77C4F" w:rsidRDefault="00E77C4F" w14:paraId="17DBC151" w14:textId="77777777"/>
    <w:p w:rsidR="00E77C4F" w:rsidP="006401AA" w:rsidRDefault="00E77C4F" w14:paraId="6F8BD81B" w14:textId="77777777"/>
    <w:p w:rsidR="00E77C4F" w:rsidRDefault="00E77C4F" w14:paraId="2613E9C1" w14:textId="77777777"/>
    <w:p w:rsidR="00E77C4F" w:rsidP="00A05C87" w:rsidRDefault="00E77C4F" w14:paraId="1037B8A3" w14:textId="77777777"/>
    <w:p w:rsidR="00E77C4F" w:rsidRDefault="00E77C4F" w14:paraId="687C6DE0" w14:textId="77777777"/>
    <w:p w:rsidR="00E77C4F" w:rsidP="00946683" w:rsidRDefault="00E77C4F" w14:paraId="5B2F9378" w14:textId="77777777"/>
    <w:p w:rsidR="00E77C4F" w:rsidP="00946683" w:rsidRDefault="00E77C4F" w14:paraId="58E6DD4E" w14:textId="77777777"/>
    <w:p w:rsidR="00E77C4F" w:rsidP="00946683" w:rsidRDefault="00E77C4F" w14:paraId="7D3BEE8F" w14:textId="77777777"/>
    <w:p w:rsidR="00E77C4F" w:rsidP="00946683" w:rsidRDefault="00E77C4F" w14:paraId="3B88899E" w14:textId="77777777"/>
    <w:p w:rsidR="00E77C4F" w:rsidP="00946683" w:rsidRDefault="00E77C4F" w14:paraId="69E2BB2B" w14:textId="77777777"/>
    <w:p w:rsidR="00E77C4F" w:rsidP="00946683" w:rsidRDefault="00E77C4F" w14:paraId="57C0D79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7" w:usb1="00000000" w:usb2="00000000" w:usb3="00000000" w:csb0="00000011" w:csb1="00000000"/>
  </w:font>
  <w:font w:name="Helvetica">
    <w:panose1 w:val="020B0604020202020204"/>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CG Times">
    <w:charset w:val="00"/>
    <w:family w:val="roman"/>
    <w:pitch w:val="variable"/>
  </w:font>
  <w:font w:name="Swis721 BlkEx BT">
    <w:altName w:val="MS PGothic"/>
    <w:charset w:val="00"/>
    <w:family w:val="swiss"/>
    <w:pitch w:val="variable"/>
    <w:sig w:usb0="00000001" w:usb1="00000000" w:usb2="00000000" w:usb3="00000000" w:csb0="0000001B"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variable"/>
    <w:sig w:usb0="00000001" w:usb1="4000205B" w:usb2="00000000" w:usb3="00000000" w:csb0="0000009F" w:csb1="00000000"/>
  </w:font>
  <w:font w:name="Segoe-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Z@RB77C.tmp">
    <w:charset w:val="00"/>
    <w:family w:val="swiss"/>
    <w:pitch w:val="variable"/>
    <w:sig w:usb0="A00002AF" w:usb1="4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F24" w:rsidRDefault="00C43F24" w14:paraId="0FD4FD25" w14:textId="77777777">
    <w:pPr>
      <w:pStyle w:val="Footer"/>
    </w:pPr>
    <w:r>
      <w:fldChar w:fldCharType="begin"/>
    </w:r>
    <w:r>
      <w:instrText xml:space="preserve"> PAGE   \* MERGEFORMAT </w:instrText>
    </w:r>
    <w:r>
      <w:fldChar w:fldCharType="separate"/>
    </w:r>
    <w:r w:rsidR="00CE419A">
      <w:rPr>
        <w:noProof/>
      </w:rPr>
      <w:t>6</w:t>
    </w:r>
    <w:r>
      <w:rPr>
        <w:noProof/>
      </w:rPr>
      <w:fldChar w:fldCharType="end"/>
    </w:r>
  </w:p>
  <w:p w:rsidR="00C43F24" w:rsidRDefault="00C43F24" w14:paraId="290583F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7C4F" w:rsidRDefault="00E77C4F" w14:paraId="0D142F6F" w14:textId="77777777">
      <w:r>
        <w:separator/>
      </w:r>
    </w:p>
    <w:p w:rsidR="00E77C4F" w:rsidRDefault="00E77C4F" w14:paraId="4475AD14" w14:textId="77777777"/>
    <w:p w:rsidR="00E77C4F" w:rsidP="006401AA" w:rsidRDefault="00E77C4F" w14:paraId="120C4E94" w14:textId="77777777"/>
    <w:p w:rsidR="00E77C4F" w:rsidRDefault="00E77C4F" w14:paraId="42AFC42D" w14:textId="77777777"/>
    <w:p w:rsidR="00E77C4F" w:rsidP="00A05C87" w:rsidRDefault="00E77C4F" w14:paraId="271CA723" w14:textId="77777777"/>
    <w:p w:rsidR="00E77C4F" w:rsidRDefault="00E77C4F" w14:paraId="75FBE423" w14:textId="77777777"/>
    <w:p w:rsidR="00E77C4F" w:rsidP="00946683" w:rsidRDefault="00E77C4F" w14:paraId="2D3F0BEC" w14:textId="77777777"/>
    <w:p w:rsidR="00E77C4F" w:rsidP="00946683" w:rsidRDefault="00E77C4F" w14:paraId="75CF4315" w14:textId="77777777"/>
    <w:p w:rsidR="00E77C4F" w:rsidP="00946683" w:rsidRDefault="00E77C4F" w14:paraId="3CB648E9" w14:textId="77777777"/>
    <w:p w:rsidR="00E77C4F" w:rsidP="00946683" w:rsidRDefault="00E77C4F" w14:paraId="0C178E9E" w14:textId="77777777"/>
    <w:p w:rsidR="00E77C4F" w:rsidP="00946683" w:rsidRDefault="00E77C4F" w14:paraId="3C0395D3" w14:textId="77777777"/>
    <w:p w:rsidR="00E77C4F" w:rsidP="00946683" w:rsidRDefault="00E77C4F" w14:paraId="3254BC2F" w14:textId="77777777"/>
  </w:footnote>
  <w:footnote w:type="continuationSeparator" w:id="0">
    <w:p w:rsidR="00E77C4F" w:rsidRDefault="00E77C4F" w14:paraId="651E9592" w14:textId="77777777">
      <w:r>
        <w:continuationSeparator/>
      </w:r>
    </w:p>
    <w:p w:rsidR="00E77C4F" w:rsidRDefault="00E77C4F" w14:paraId="269E314A" w14:textId="77777777"/>
    <w:p w:rsidR="00E77C4F" w:rsidP="006401AA" w:rsidRDefault="00E77C4F" w14:paraId="47341341" w14:textId="77777777"/>
    <w:p w:rsidR="00E77C4F" w:rsidRDefault="00E77C4F" w14:paraId="42EF2083" w14:textId="77777777"/>
    <w:p w:rsidR="00E77C4F" w:rsidP="00A05C87" w:rsidRDefault="00E77C4F" w14:paraId="7B40C951" w14:textId="77777777"/>
    <w:p w:rsidR="00E77C4F" w:rsidRDefault="00E77C4F" w14:paraId="4B4D7232" w14:textId="77777777"/>
    <w:p w:rsidR="00E77C4F" w:rsidP="00946683" w:rsidRDefault="00E77C4F" w14:paraId="2093CA67" w14:textId="77777777"/>
    <w:p w:rsidR="00E77C4F" w:rsidP="00946683" w:rsidRDefault="00E77C4F" w14:paraId="2503B197" w14:textId="77777777"/>
    <w:p w:rsidR="00E77C4F" w:rsidP="00946683" w:rsidRDefault="00E77C4F" w14:paraId="38288749" w14:textId="77777777"/>
    <w:p w:rsidR="00E77C4F" w:rsidP="00946683" w:rsidRDefault="00E77C4F" w14:paraId="20BD9A1A" w14:textId="77777777"/>
    <w:p w:rsidR="00E77C4F" w:rsidP="00946683" w:rsidRDefault="00E77C4F" w14:paraId="0C136CF1" w14:textId="77777777"/>
    <w:p w:rsidR="00E77C4F" w:rsidP="00946683" w:rsidRDefault="00E77C4F" w14:paraId="0A392C6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6EB7" w:rsidRDefault="00976EB7" w14:paraId="3DD02BCF" w14:textId="77777777">
    <w:pPr>
      <w:pStyle w:val="Header"/>
    </w:pPr>
    <w:r w:rsidRPr="00001536">
      <w:rPr>
        <w:sz w:val="20"/>
      </w:rPr>
      <w:t xml:space="preserve">&lt;Mã dự án&gt; - Đặc tả Yêu cầu Phần mềm  </w:t>
    </w:r>
    <w:r>
      <w:tab/>
    </w:r>
    <w:r>
      <w:t>v.xx</w:t>
    </w:r>
  </w:p>
  <w:p w:rsidR="00976EB7" w:rsidRDefault="00976EB7" w14:paraId="68F21D90"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9081944"/>
    <w:multiLevelType w:val="singleLevel"/>
    <w:tmpl w:val="E94C8798"/>
    <w:name w:val="5222222"/>
    <w:lvl w:ilvl="0">
      <w:start w:val="1"/>
      <w:numFmt w:val="decimal"/>
      <w:lvlText w:val="%1."/>
      <w:lvlJc w:val="left"/>
      <w:pPr>
        <w:tabs>
          <w:tab w:val="num" w:pos="360"/>
        </w:tabs>
        <w:ind w:left="360" w:hanging="360"/>
      </w:pPr>
      <w:rPr>
        <w:rFonts w:hint="default" w:ascii=".VnTime" w:hAnsi=".VnTime" w:cs="Times New Roman"/>
      </w:rPr>
    </w:lvl>
  </w:abstractNum>
  <w:abstractNum w:abstractNumId="2"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3"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4"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5"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6" w15:restartNumberingAfterBreak="0">
    <w:nsid w:val="23DD1662"/>
    <w:multiLevelType w:val="multilevel"/>
    <w:tmpl w:val="162045C6"/>
    <w:lvl w:ilvl="0">
      <w:start w:val="1"/>
      <w:numFmt w:val="upperRoman"/>
      <w:lvlText w:val="%1."/>
      <w:lvlJc w:val="left"/>
      <w:pPr>
        <w:ind w:left="1080" w:hanging="72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8"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9" w15:restartNumberingAfterBreak="0">
    <w:nsid w:val="2C49313B"/>
    <w:multiLevelType w:val="multilevel"/>
    <w:tmpl w:val="AF666B0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33422EA8"/>
    <w:multiLevelType w:val="hybridMultilevel"/>
    <w:tmpl w:val="1BB8E0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2"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cs="Times New Roman"/>
      </w:rPr>
    </w:lvl>
  </w:abstractNum>
  <w:abstractNum w:abstractNumId="1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14" w15:restartNumberingAfterBreak="0">
    <w:nsid w:val="3E521C4D"/>
    <w:multiLevelType w:val="hybridMultilevel"/>
    <w:tmpl w:val="FD5402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0B516BB"/>
    <w:multiLevelType w:val="hybridMultilevel"/>
    <w:tmpl w:val="65CCA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4EF3D17"/>
    <w:multiLevelType w:val="hybridMultilevel"/>
    <w:tmpl w:val="84DC62E6"/>
    <w:lvl w:ilvl="0" w:tplc="762AB7B0">
      <w:start w:val="1"/>
      <w:numFmt w:val="bullet"/>
      <w:pStyle w:val="Style2"/>
      <w:lvlText w:val=""/>
      <w:lvlJc w:val="left"/>
      <w:pPr>
        <w:ind w:left="720" w:hanging="360"/>
      </w:pPr>
      <w:rPr>
        <w:rFonts w:hint="default" w:ascii="Wingdings" w:hAnsi="Wingdings"/>
      </w:rPr>
    </w:lvl>
    <w:lvl w:ilvl="1" w:tplc="04090003">
      <w:start w:val="1"/>
      <w:numFmt w:val="bullet"/>
      <w:pStyle w:val="Style2"/>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54821E1"/>
    <w:multiLevelType w:val="multilevel"/>
    <w:tmpl w:val="DBF854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19"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0"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1" w15:restartNumberingAfterBreak="0">
    <w:nsid w:val="54F21E63"/>
    <w:multiLevelType w:val="multilevel"/>
    <w:tmpl w:val="FB64BA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3" w15:restartNumberingAfterBreak="0">
    <w:nsid w:val="5FE219C6"/>
    <w:multiLevelType w:val="hybridMultilevel"/>
    <w:tmpl w:val="1054B6A0"/>
    <w:lvl w:ilvl="0" w:tplc="A3D4733A">
      <w:start w:val="1"/>
      <w:numFmt w:val="bullet"/>
      <w:pStyle w:val="BullList"/>
      <w:lvlText w:val=""/>
      <w:lvlJc w:val="left"/>
      <w:pPr>
        <w:ind w:left="360" w:hanging="360"/>
      </w:pPr>
      <w:rPr>
        <w:rFonts w:hint="default" w:ascii="Symbol" w:hAnsi="Symbol"/>
      </w:rPr>
    </w:lvl>
    <w:lvl w:ilvl="1" w:tplc="04090003" w:tentative="1">
      <w:start w:val="1"/>
      <w:numFmt w:val="bullet"/>
      <w:lvlText w:val="o"/>
      <w:lvlJc w:val="left"/>
      <w:pPr>
        <w:ind w:left="2400" w:hanging="360"/>
      </w:pPr>
      <w:rPr>
        <w:rFonts w:hint="default" w:ascii="Courier New" w:hAnsi="Courier New" w:cs="Courier New"/>
      </w:rPr>
    </w:lvl>
    <w:lvl w:ilvl="2" w:tplc="04090005" w:tentative="1">
      <w:start w:val="1"/>
      <w:numFmt w:val="bullet"/>
      <w:lvlText w:val=""/>
      <w:lvlJc w:val="left"/>
      <w:pPr>
        <w:ind w:left="3120" w:hanging="360"/>
      </w:pPr>
      <w:rPr>
        <w:rFonts w:hint="default" w:ascii="Wingdings" w:hAnsi="Wingdings"/>
      </w:rPr>
    </w:lvl>
    <w:lvl w:ilvl="3" w:tplc="04090001" w:tentative="1">
      <w:start w:val="1"/>
      <w:numFmt w:val="bullet"/>
      <w:lvlText w:val=""/>
      <w:lvlJc w:val="left"/>
      <w:pPr>
        <w:ind w:left="3840" w:hanging="360"/>
      </w:pPr>
      <w:rPr>
        <w:rFonts w:hint="default" w:ascii="Symbol" w:hAnsi="Symbol"/>
      </w:rPr>
    </w:lvl>
    <w:lvl w:ilvl="4" w:tplc="04090003" w:tentative="1">
      <w:start w:val="1"/>
      <w:numFmt w:val="bullet"/>
      <w:lvlText w:val="o"/>
      <w:lvlJc w:val="left"/>
      <w:pPr>
        <w:ind w:left="4560" w:hanging="360"/>
      </w:pPr>
      <w:rPr>
        <w:rFonts w:hint="default" w:ascii="Courier New" w:hAnsi="Courier New" w:cs="Courier New"/>
      </w:rPr>
    </w:lvl>
    <w:lvl w:ilvl="5" w:tplc="04090005" w:tentative="1">
      <w:start w:val="1"/>
      <w:numFmt w:val="bullet"/>
      <w:lvlText w:val=""/>
      <w:lvlJc w:val="left"/>
      <w:pPr>
        <w:ind w:left="5280" w:hanging="360"/>
      </w:pPr>
      <w:rPr>
        <w:rFonts w:hint="default" w:ascii="Wingdings" w:hAnsi="Wingdings"/>
      </w:rPr>
    </w:lvl>
    <w:lvl w:ilvl="6" w:tplc="04090001" w:tentative="1">
      <w:start w:val="1"/>
      <w:numFmt w:val="bullet"/>
      <w:lvlText w:val=""/>
      <w:lvlJc w:val="left"/>
      <w:pPr>
        <w:ind w:left="6000" w:hanging="360"/>
      </w:pPr>
      <w:rPr>
        <w:rFonts w:hint="default" w:ascii="Symbol" w:hAnsi="Symbol"/>
      </w:rPr>
    </w:lvl>
    <w:lvl w:ilvl="7" w:tplc="04090003" w:tentative="1">
      <w:start w:val="1"/>
      <w:numFmt w:val="bullet"/>
      <w:lvlText w:val="o"/>
      <w:lvlJc w:val="left"/>
      <w:pPr>
        <w:ind w:left="6720" w:hanging="360"/>
      </w:pPr>
      <w:rPr>
        <w:rFonts w:hint="default" w:ascii="Courier New" w:hAnsi="Courier New" w:cs="Courier New"/>
      </w:rPr>
    </w:lvl>
    <w:lvl w:ilvl="8" w:tplc="04090005" w:tentative="1">
      <w:start w:val="1"/>
      <w:numFmt w:val="bullet"/>
      <w:lvlText w:val=""/>
      <w:lvlJc w:val="left"/>
      <w:pPr>
        <w:ind w:left="7440" w:hanging="360"/>
      </w:pPr>
      <w:rPr>
        <w:rFonts w:hint="default" w:ascii="Wingdings" w:hAnsi="Wingdings"/>
      </w:rPr>
    </w:lvl>
  </w:abstractNum>
  <w:abstractNum w:abstractNumId="24" w15:restartNumberingAfterBreak="0">
    <w:nsid w:val="64BC5A92"/>
    <w:multiLevelType w:val="hybridMultilevel"/>
    <w:tmpl w:val="165871AC"/>
    <w:lvl w:ilvl="0" w:tplc="2C3EAC98">
      <w:start w:val="1"/>
      <w:numFmt w:val="bullet"/>
      <w:pStyle w:val="Style1"/>
      <w:lvlText w:val=""/>
      <w:lvlJc w:val="left"/>
      <w:pPr>
        <w:ind w:left="720" w:hanging="360"/>
      </w:pPr>
      <w:rPr>
        <w:rFonts w:hint="default" w:ascii="Wingdings" w:hAnsi="Wingdings"/>
      </w:rPr>
    </w:lvl>
    <w:lvl w:ilvl="1" w:tplc="04090003">
      <w:start w:val="1"/>
      <w:numFmt w:val="bullet"/>
      <w:pStyle w:val="Style1"/>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6"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27"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28"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29"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30"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31"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32"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33"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34" w15:restartNumberingAfterBreak="0">
    <w:nsid w:val="7C1920B2"/>
    <w:multiLevelType w:val="singleLevel"/>
    <w:tmpl w:val="60644554"/>
    <w:lvl w:ilvl="0">
      <w:start w:val="1"/>
      <w:numFmt w:val="bullet"/>
      <w:pStyle w:val="Vidu"/>
      <w:lvlText w:val=""/>
      <w:lvlJc w:val="left"/>
      <w:pPr>
        <w:tabs>
          <w:tab w:val="num" w:pos="360"/>
        </w:tabs>
        <w:ind w:left="360" w:hanging="360"/>
      </w:pPr>
      <w:rPr>
        <w:rFonts w:hint="default" w:ascii="Symbol" w:hAnsi="Symbol" w:cs="Times New Roman"/>
      </w:rPr>
    </w:lvl>
  </w:abstractNum>
  <w:num w:numId="1" w16cid:durableId="909969145">
    <w:abstractNumId w:val="34"/>
  </w:num>
  <w:num w:numId="2" w16cid:durableId="354959737">
    <w:abstractNumId w:val="12"/>
  </w:num>
  <w:num w:numId="3" w16cid:durableId="961882854">
    <w:abstractNumId w:val="22"/>
  </w:num>
  <w:num w:numId="4" w16cid:durableId="2042315892">
    <w:abstractNumId w:val="8"/>
  </w:num>
  <w:num w:numId="5" w16cid:durableId="241452766">
    <w:abstractNumId w:val="17"/>
  </w:num>
  <w:num w:numId="6" w16cid:durableId="1932154062">
    <w:abstractNumId w:val="32"/>
  </w:num>
  <w:num w:numId="7" w16cid:durableId="799155418">
    <w:abstractNumId w:val="10"/>
  </w:num>
  <w:num w:numId="8" w16cid:durableId="741637706">
    <w:abstractNumId w:val="23"/>
  </w:num>
  <w:num w:numId="9" w16cid:durableId="1396900062">
    <w:abstractNumId w:val="15"/>
  </w:num>
  <w:num w:numId="10" w16cid:durableId="495924416">
    <w:abstractNumId w:val="24"/>
  </w:num>
  <w:num w:numId="11" w16cid:durableId="236791631">
    <w:abstractNumId w:val="16"/>
  </w:num>
  <w:num w:numId="12" w16cid:durableId="1550724030">
    <w:abstractNumId w:val="14"/>
  </w:num>
  <w:num w:numId="13" w16cid:durableId="1360467921">
    <w:abstractNumId w:val="6"/>
  </w:num>
  <w:num w:numId="14" w16cid:durableId="1172065235">
    <w:abstractNumId w:val="21"/>
  </w:num>
  <w:num w:numId="15" w16cid:durableId="8951223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o Hung Long">
    <w15:presenceInfo w15:providerId="AD" w15:userId="S::ngohunglong@humg.edu.vn::3cf1b99e-9c95-4fda-80e5-22344d4ee4a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65"/>
    <w:rsid w:val="00001536"/>
    <w:rsid w:val="00003EFB"/>
    <w:rsid w:val="000060CE"/>
    <w:rsid w:val="000110A0"/>
    <w:rsid w:val="00033EE7"/>
    <w:rsid w:val="00035E08"/>
    <w:rsid w:val="00036AF6"/>
    <w:rsid w:val="00051882"/>
    <w:rsid w:val="000641DC"/>
    <w:rsid w:val="00070F74"/>
    <w:rsid w:val="00075818"/>
    <w:rsid w:val="000A6B38"/>
    <w:rsid w:val="000B39ED"/>
    <w:rsid w:val="000C1688"/>
    <w:rsid w:val="000C2FE4"/>
    <w:rsid w:val="000E1B57"/>
    <w:rsid w:val="000F0EE9"/>
    <w:rsid w:val="00100DCA"/>
    <w:rsid w:val="00110D71"/>
    <w:rsid w:val="00117D32"/>
    <w:rsid w:val="00124261"/>
    <w:rsid w:val="00136308"/>
    <w:rsid w:val="00140D60"/>
    <w:rsid w:val="001423C5"/>
    <w:rsid w:val="001460C0"/>
    <w:rsid w:val="001520BF"/>
    <w:rsid w:val="001566E4"/>
    <w:rsid w:val="00161B06"/>
    <w:rsid w:val="00163918"/>
    <w:rsid w:val="00164EE8"/>
    <w:rsid w:val="001B2D13"/>
    <w:rsid w:val="001B2E47"/>
    <w:rsid w:val="001B66DA"/>
    <w:rsid w:val="001C2A64"/>
    <w:rsid w:val="001E5F51"/>
    <w:rsid w:val="001F235B"/>
    <w:rsid w:val="00221D72"/>
    <w:rsid w:val="002229C1"/>
    <w:rsid w:val="00223447"/>
    <w:rsid w:val="00230829"/>
    <w:rsid w:val="002468AD"/>
    <w:rsid w:val="00267AD4"/>
    <w:rsid w:val="00274929"/>
    <w:rsid w:val="00281A9D"/>
    <w:rsid w:val="002A0230"/>
    <w:rsid w:val="002A60CE"/>
    <w:rsid w:val="002A7116"/>
    <w:rsid w:val="002B107A"/>
    <w:rsid w:val="002B675B"/>
    <w:rsid w:val="002C1B95"/>
    <w:rsid w:val="002C258D"/>
    <w:rsid w:val="002C7302"/>
    <w:rsid w:val="002F1198"/>
    <w:rsid w:val="002F4402"/>
    <w:rsid w:val="00316174"/>
    <w:rsid w:val="00322BA1"/>
    <w:rsid w:val="00326C38"/>
    <w:rsid w:val="00332F99"/>
    <w:rsid w:val="00342DCF"/>
    <w:rsid w:val="0034351A"/>
    <w:rsid w:val="00346629"/>
    <w:rsid w:val="00347920"/>
    <w:rsid w:val="00354A78"/>
    <w:rsid w:val="0035613B"/>
    <w:rsid w:val="00357C90"/>
    <w:rsid w:val="00365D94"/>
    <w:rsid w:val="00382EF7"/>
    <w:rsid w:val="0038323A"/>
    <w:rsid w:val="00383B24"/>
    <w:rsid w:val="003A350B"/>
    <w:rsid w:val="003B40CB"/>
    <w:rsid w:val="003B7B56"/>
    <w:rsid w:val="003D53CB"/>
    <w:rsid w:val="003E09C1"/>
    <w:rsid w:val="003E0B95"/>
    <w:rsid w:val="003E2215"/>
    <w:rsid w:val="003E2C46"/>
    <w:rsid w:val="003E7CD7"/>
    <w:rsid w:val="003F5739"/>
    <w:rsid w:val="00407DA9"/>
    <w:rsid w:val="00421346"/>
    <w:rsid w:val="00430F33"/>
    <w:rsid w:val="00433306"/>
    <w:rsid w:val="0044744A"/>
    <w:rsid w:val="00450BC2"/>
    <w:rsid w:val="004826F8"/>
    <w:rsid w:val="004A6C05"/>
    <w:rsid w:val="004B2931"/>
    <w:rsid w:val="004C6120"/>
    <w:rsid w:val="004D2EF6"/>
    <w:rsid w:val="004D3E65"/>
    <w:rsid w:val="004D5DBB"/>
    <w:rsid w:val="004E2159"/>
    <w:rsid w:val="004E5C54"/>
    <w:rsid w:val="004E6FE2"/>
    <w:rsid w:val="004F630E"/>
    <w:rsid w:val="00501A31"/>
    <w:rsid w:val="0050513B"/>
    <w:rsid w:val="005116FB"/>
    <w:rsid w:val="0051456B"/>
    <w:rsid w:val="00517386"/>
    <w:rsid w:val="00517BE6"/>
    <w:rsid w:val="00520A2C"/>
    <w:rsid w:val="0053025B"/>
    <w:rsid w:val="005350DD"/>
    <w:rsid w:val="0054214A"/>
    <w:rsid w:val="0055224B"/>
    <w:rsid w:val="00552BDD"/>
    <w:rsid w:val="00554FF3"/>
    <w:rsid w:val="00556D05"/>
    <w:rsid w:val="00560BED"/>
    <w:rsid w:val="0056330F"/>
    <w:rsid w:val="00574642"/>
    <w:rsid w:val="00574D71"/>
    <w:rsid w:val="00580858"/>
    <w:rsid w:val="00584EBD"/>
    <w:rsid w:val="005A5F68"/>
    <w:rsid w:val="005A71D8"/>
    <w:rsid w:val="005B3117"/>
    <w:rsid w:val="005B4ADD"/>
    <w:rsid w:val="005B7186"/>
    <w:rsid w:val="005E4F87"/>
    <w:rsid w:val="005F4044"/>
    <w:rsid w:val="005F523C"/>
    <w:rsid w:val="006111D7"/>
    <w:rsid w:val="00611565"/>
    <w:rsid w:val="00612F15"/>
    <w:rsid w:val="00631FA3"/>
    <w:rsid w:val="006401AA"/>
    <w:rsid w:val="0064449B"/>
    <w:rsid w:val="00645744"/>
    <w:rsid w:val="00654297"/>
    <w:rsid w:val="00655F52"/>
    <w:rsid w:val="00675125"/>
    <w:rsid w:val="00692759"/>
    <w:rsid w:val="00695769"/>
    <w:rsid w:val="006967C1"/>
    <w:rsid w:val="006A5671"/>
    <w:rsid w:val="006A56CE"/>
    <w:rsid w:val="006C107E"/>
    <w:rsid w:val="006C3D2D"/>
    <w:rsid w:val="006D3C1D"/>
    <w:rsid w:val="0071653B"/>
    <w:rsid w:val="00727316"/>
    <w:rsid w:val="00743E4B"/>
    <w:rsid w:val="007502B5"/>
    <w:rsid w:val="00753E6E"/>
    <w:rsid w:val="0075622F"/>
    <w:rsid w:val="0075730A"/>
    <w:rsid w:val="00764141"/>
    <w:rsid w:val="00774D68"/>
    <w:rsid w:val="00777E44"/>
    <w:rsid w:val="007845E0"/>
    <w:rsid w:val="007B3E7D"/>
    <w:rsid w:val="007C1B46"/>
    <w:rsid w:val="007D02C5"/>
    <w:rsid w:val="007D636C"/>
    <w:rsid w:val="007E62AA"/>
    <w:rsid w:val="007E73A1"/>
    <w:rsid w:val="007F5AD8"/>
    <w:rsid w:val="007F5BF6"/>
    <w:rsid w:val="0080761B"/>
    <w:rsid w:val="0081269D"/>
    <w:rsid w:val="00816684"/>
    <w:rsid w:val="008244D3"/>
    <w:rsid w:val="008443CA"/>
    <w:rsid w:val="00862455"/>
    <w:rsid w:val="0087162D"/>
    <w:rsid w:val="0088501E"/>
    <w:rsid w:val="00891521"/>
    <w:rsid w:val="008A68EF"/>
    <w:rsid w:val="008C197E"/>
    <w:rsid w:val="008C2D27"/>
    <w:rsid w:val="008E38C5"/>
    <w:rsid w:val="008E4C2D"/>
    <w:rsid w:val="008E56C8"/>
    <w:rsid w:val="008F19EB"/>
    <w:rsid w:val="00906EEE"/>
    <w:rsid w:val="00916E6F"/>
    <w:rsid w:val="0093685A"/>
    <w:rsid w:val="009409C1"/>
    <w:rsid w:val="00940FD0"/>
    <w:rsid w:val="00943743"/>
    <w:rsid w:val="00946683"/>
    <w:rsid w:val="00947A35"/>
    <w:rsid w:val="00976EB7"/>
    <w:rsid w:val="00976F12"/>
    <w:rsid w:val="00977A07"/>
    <w:rsid w:val="009A1166"/>
    <w:rsid w:val="009A1AEF"/>
    <w:rsid w:val="009A78F4"/>
    <w:rsid w:val="009C0E87"/>
    <w:rsid w:val="009C446A"/>
    <w:rsid w:val="009C7843"/>
    <w:rsid w:val="009E07F5"/>
    <w:rsid w:val="009E27F7"/>
    <w:rsid w:val="009F2DA6"/>
    <w:rsid w:val="00A01A0A"/>
    <w:rsid w:val="00A05C87"/>
    <w:rsid w:val="00A1394F"/>
    <w:rsid w:val="00A17FBC"/>
    <w:rsid w:val="00A23B0A"/>
    <w:rsid w:val="00A352C0"/>
    <w:rsid w:val="00A42FE0"/>
    <w:rsid w:val="00A459B6"/>
    <w:rsid w:val="00A46712"/>
    <w:rsid w:val="00A50319"/>
    <w:rsid w:val="00A547BD"/>
    <w:rsid w:val="00A6700E"/>
    <w:rsid w:val="00A70197"/>
    <w:rsid w:val="00A900B8"/>
    <w:rsid w:val="00A91FCB"/>
    <w:rsid w:val="00A92B61"/>
    <w:rsid w:val="00A96EC2"/>
    <w:rsid w:val="00AA438F"/>
    <w:rsid w:val="00AA5264"/>
    <w:rsid w:val="00AB0B7F"/>
    <w:rsid w:val="00AB2A2D"/>
    <w:rsid w:val="00AB4C28"/>
    <w:rsid w:val="00AB5B34"/>
    <w:rsid w:val="00AB6FD8"/>
    <w:rsid w:val="00AC40D1"/>
    <w:rsid w:val="00AC540A"/>
    <w:rsid w:val="00AE21D5"/>
    <w:rsid w:val="00AE26AB"/>
    <w:rsid w:val="00AE27BD"/>
    <w:rsid w:val="00AF0942"/>
    <w:rsid w:val="00B05D2E"/>
    <w:rsid w:val="00B21266"/>
    <w:rsid w:val="00B32725"/>
    <w:rsid w:val="00B36951"/>
    <w:rsid w:val="00B454C0"/>
    <w:rsid w:val="00B476E0"/>
    <w:rsid w:val="00B63952"/>
    <w:rsid w:val="00B72F65"/>
    <w:rsid w:val="00B76E5D"/>
    <w:rsid w:val="00B77344"/>
    <w:rsid w:val="00B8335D"/>
    <w:rsid w:val="00BC380F"/>
    <w:rsid w:val="00BC7FF9"/>
    <w:rsid w:val="00C02DD2"/>
    <w:rsid w:val="00C05009"/>
    <w:rsid w:val="00C132A3"/>
    <w:rsid w:val="00C3047F"/>
    <w:rsid w:val="00C37EBA"/>
    <w:rsid w:val="00C409CB"/>
    <w:rsid w:val="00C4331D"/>
    <w:rsid w:val="00C43F24"/>
    <w:rsid w:val="00C54000"/>
    <w:rsid w:val="00C60135"/>
    <w:rsid w:val="00C61577"/>
    <w:rsid w:val="00C84039"/>
    <w:rsid w:val="00C9356F"/>
    <w:rsid w:val="00CA5652"/>
    <w:rsid w:val="00CA7646"/>
    <w:rsid w:val="00CB3029"/>
    <w:rsid w:val="00CC13C6"/>
    <w:rsid w:val="00CC2585"/>
    <w:rsid w:val="00CD279A"/>
    <w:rsid w:val="00CE176B"/>
    <w:rsid w:val="00CE419A"/>
    <w:rsid w:val="00CF6A3E"/>
    <w:rsid w:val="00CF72F5"/>
    <w:rsid w:val="00D30DA0"/>
    <w:rsid w:val="00D35CCE"/>
    <w:rsid w:val="00D44239"/>
    <w:rsid w:val="00D52BAB"/>
    <w:rsid w:val="00D617DD"/>
    <w:rsid w:val="00D62377"/>
    <w:rsid w:val="00D80F96"/>
    <w:rsid w:val="00D8189E"/>
    <w:rsid w:val="00D90AAD"/>
    <w:rsid w:val="00D920B3"/>
    <w:rsid w:val="00D97504"/>
    <w:rsid w:val="00DB4527"/>
    <w:rsid w:val="00DB4C73"/>
    <w:rsid w:val="00DC00D8"/>
    <w:rsid w:val="00DC03BD"/>
    <w:rsid w:val="00DC4778"/>
    <w:rsid w:val="00DD1214"/>
    <w:rsid w:val="00DE7492"/>
    <w:rsid w:val="00DF4B19"/>
    <w:rsid w:val="00E015B2"/>
    <w:rsid w:val="00E037F6"/>
    <w:rsid w:val="00E038B6"/>
    <w:rsid w:val="00E05214"/>
    <w:rsid w:val="00E0715A"/>
    <w:rsid w:val="00E10746"/>
    <w:rsid w:val="00E2175E"/>
    <w:rsid w:val="00E25B93"/>
    <w:rsid w:val="00E25DD8"/>
    <w:rsid w:val="00E31FEC"/>
    <w:rsid w:val="00E3264F"/>
    <w:rsid w:val="00E44E0B"/>
    <w:rsid w:val="00E5384A"/>
    <w:rsid w:val="00E616BC"/>
    <w:rsid w:val="00E77C4F"/>
    <w:rsid w:val="00EA218E"/>
    <w:rsid w:val="00EA56E0"/>
    <w:rsid w:val="00EA6989"/>
    <w:rsid w:val="00EB75EF"/>
    <w:rsid w:val="00ED0BF5"/>
    <w:rsid w:val="00ED52B9"/>
    <w:rsid w:val="00ED6EBD"/>
    <w:rsid w:val="00ED6FC4"/>
    <w:rsid w:val="00EE2A5B"/>
    <w:rsid w:val="00EF2E9C"/>
    <w:rsid w:val="00EF5895"/>
    <w:rsid w:val="00F00E19"/>
    <w:rsid w:val="00F0793A"/>
    <w:rsid w:val="00F14681"/>
    <w:rsid w:val="00F1482E"/>
    <w:rsid w:val="00F442C6"/>
    <w:rsid w:val="00F48B85"/>
    <w:rsid w:val="00F52C91"/>
    <w:rsid w:val="00F65620"/>
    <w:rsid w:val="00F6766A"/>
    <w:rsid w:val="00F70128"/>
    <w:rsid w:val="00F74EF8"/>
    <w:rsid w:val="00F81A15"/>
    <w:rsid w:val="00F94768"/>
    <w:rsid w:val="00FA374C"/>
    <w:rsid w:val="00FC7002"/>
    <w:rsid w:val="00FD203F"/>
    <w:rsid w:val="00FF08F2"/>
    <w:rsid w:val="00FF29F8"/>
    <w:rsid w:val="00FF7537"/>
    <w:rsid w:val="01287624"/>
    <w:rsid w:val="01AB7006"/>
    <w:rsid w:val="01AC6857"/>
    <w:rsid w:val="020DAE12"/>
    <w:rsid w:val="02275C12"/>
    <w:rsid w:val="0242DFB2"/>
    <w:rsid w:val="0374DFAE"/>
    <w:rsid w:val="03AA3689"/>
    <w:rsid w:val="03BD6748"/>
    <w:rsid w:val="03E2BA74"/>
    <w:rsid w:val="048BC5EC"/>
    <w:rsid w:val="0490410F"/>
    <w:rsid w:val="0594A141"/>
    <w:rsid w:val="070A135F"/>
    <w:rsid w:val="0711447B"/>
    <w:rsid w:val="07600CB6"/>
    <w:rsid w:val="07E9A12F"/>
    <w:rsid w:val="08190CC6"/>
    <w:rsid w:val="0825D8E2"/>
    <w:rsid w:val="08A3C501"/>
    <w:rsid w:val="08AD7F29"/>
    <w:rsid w:val="0971B8F8"/>
    <w:rsid w:val="0B26C091"/>
    <w:rsid w:val="0B84F143"/>
    <w:rsid w:val="0BFCC101"/>
    <w:rsid w:val="0C476763"/>
    <w:rsid w:val="0D0F72DF"/>
    <w:rsid w:val="0D2C9AC0"/>
    <w:rsid w:val="0DFAED0F"/>
    <w:rsid w:val="0F3A2384"/>
    <w:rsid w:val="0F6A7098"/>
    <w:rsid w:val="0FCEA708"/>
    <w:rsid w:val="1045BFFC"/>
    <w:rsid w:val="113BA32F"/>
    <w:rsid w:val="12174D8F"/>
    <w:rsid w:val="15AF7E6E"/>
    <w:rsid w:val="16EA54D3"/>
    <w:rsid w:val="1811771E"/>
    <w:rsid w:val="189E3052"/>
    <w:rsid w:val="196E345B"/>
    <w:rsid w:val="1B989F2E"/>
    <w:rsid w:val="1BB83B05"/>
    <w:rsid w:val="1BF864A8"/>
    <w:rsid w:val="1C1D4E60"/>
    <w:rsid w:val="1C29AC06"/>
    <w:rsid w:val="1CF3741B"/>
    <w:rsid w:val="1D1A28A7"/>
    <w:rsid w:val="1EC4BB50"/>
    <w:rsid w:val="205D28B6"/>
    <w:rsid w:val="2090EC1D"/>
    <w:rsid w:val="21874838"/>
    <w:rsid w:val="21E433BC"/>
    <w:rsid w:val="21EB3745"/>
    <w:rsid w:val="234BB931"/>
    <w:rsid w:val="23E92087"/>
    <w:rsid w:val="241ED8CF"/>
    <w:rsid w:val="24E25FFA"/>
    <w:rsid w:val="255D86D4"/>
    <w:rsid w:val="26238EE0"/>
    <w:rsid w:val="263FCB92"/>
    <w:rsid w:val="265C6DF4"/>
    <w:rsid w:val="2688A0F2"/>
    <w:rsid w:val="2901E385"/>
    <w:rsid w:val="2AA42D4D"/>
    <w:rsid w:val="2AF935DA"/>
    <w:rsid w:val="2C05ABBD"/>
    <w:rsid w:val="2DC785ED"/>
    <w:rsid w:val="2EA2495C"/>
    <w:rsid w:val="2F176AE1"/>
    <w:rsid w:val="2F42F114"/>
    <w:rsid w:val="2FC3E0AD"/>
    <w:rsid w:val="313744C3"/>
    <w:rsid w:val="31547D11"/>
    <w:rsid w:val="31807874"/>
    <w:rsid w:val="32208DB8"/>
    <w:rsid w:val="33514408"/>
    <w:rsid w:val="33A14727"/>
    <w:rsid w:val="33BD97C7"/>
    <w:rsid w:val="36F35DB1"/>
    <w:rsid w:val="374FEB77"/>
    <w:rsid w:val="386957FE"/>
    <w:rsid w:val="3938B6E0"/>
    <w:rsid w:val="3A184AEC"/>
    <w:rsid w:val="3AC89B20"/>
    <w:rsid w:val="3B005605"/>
    <w:rsid w:val="3B836448"/>
    <w:rsid w:val="3CDB4E3E"/>
    <w:rsid w:val="3D0F6F2C"/>
    <w:rsid w:val="3EE60F4F"/>
    <w:rsid w:val="3F4F59FE"/>
    <w:rsid w:val="40676B0A"/>
    <w:rsid w:val="40FFE800"/>
    <w:rsid w:val="41F683A5"/>
    <w:rsid w:val="425BFA2B"/>
    <w:rsid w:val="42A67B8E"/>
    <w:rsid w:val="442363D8"/>
    <w:rsid w:val="456C6255"/>
    <w:rsid w:val="45805118"/>
    <w:rsid w:val="45B280F1"/>
    <w:rsid w:val="468E4A76"/>
    <w:rsid w:val="476BA2C5"/>
    <w:rsid w:val="48CE7C79"/>
    <w:rsid w:val="48E75747"/>
    <w:rsid w:val="490D6C21"/>
    <w:rsid w:val="49103783"/>
    <w:rsid w:val="4910C452"/>
    <w:rsid w:val="4960962A"/>
    <w:rsid w:val="4973612B"/>
    <w:rsid w:val="4A5527BB"/>
    <w:rsid w:val="4AFF94C0"/>
    <w:rsid w:val="4B00D3C3"/>
    <w:rsid w:val="4BF22889"/>
    <w:rsid w:val="4C084948"/>
    <w:rsid w:val="4C30910F"/>
    <w:rsid w:val="4E5A9D68"/>
    <w:rsid w:val="4EDFE6DF"/>
    <w:rsid w:val="4F0D0A62"/>
    <w:rsid w:val="4F211965"/>
    <w:rsid w:val="4F4AD333"/>
    <w:rsid w:val="4FAFA8BB"/>
    <w:rsid w:val="4FDD33B3"/>
    <w:rsid w:val="51CABC24"/>
    <w:rsid w:val="51F29010"/>
    <w:rsid w:val="536D18E1"/>
    <w:rsid w:val="5421CD77"/>
    <w:rsid w:val="57471661"/>
    <w:rsid w:val="57BC6EAA"/>
    <w:rsid w:val="584FD577"/>
    <w:rsid w:val="5863173A"/>
    <w:rsid w:val="58674EF3"/>
    <w:rsid w:val="589E3896"/>
    <w:rsid w:val="58A0DC73"/>
    <w:rsid w:val="58BBB9F5"/>
    <w:rsid w:val="58E6162B"/>
    <w:rsid w:val="59F94166"/>
    <w:rsid w:val="5A17752F"/>
    <w:rsid w:val="5A93E551"/>
    <w:rsid w:val="5B6C149D"/>
    <w:rsid w:val="5BE7F025"/>
    <w:rsid w:val="5BE9CFA4"/>
    <w:rsid w:val="5C4B82C5"/>
    <w:rsid w:val="5D2FEC4E"/>
    <w:rsid w:val="5EB97E55"/>
    <w:rsid w:val="5EDBE690"/>
    <w:rsid w:val="5F16761E"/>
    <w:rsid w:val="5F9A79C8"/>
    <w:rsid w:val="6022CC90"/>
    <w:rsid w:val="61D42396"/>
    <w:rsid w:val="622460FA"/>
    <w:rsid w:val="6287DCB5"/>
    <w:rsid w:val="632B22C2"/>
    <w:rsid w:val="635FEBEF"/>
    <w:rsid w:val="64362DE5"/>
    <w:rsid w:val="648B419D"/>
    <w:rsid w:val="650E5F27"/>
    <w:rsid w:val="656DBDAC"/>
    <w:rsid w:val="6635D4EE"/>
    <w:rsid w:val="664863BA"/>
    <w:rsid w:val="668F0339"/>
    <w:rsid w:val="6776CB24"/>
    <w:rsid w:val="6A1A1D9E"/>
    <w:rsid w:val="6B4D1EF1"/>
    <w:rsid w:val="6B589DDC"/>
    <w:rsid w:val="6CFF4000"/>
    <w:rsid w:val="6DFED878"/>
    <w:rsid w:val="6F197BBA"/>
    <w:rsid w:val="6F31D86C"/>
    <w:rsid w:val="6FE052BF"/>
    <w:rsid w:val="70004463"/>
    <w:rsid w:val="7078DFB0"/>
    <w:rsid w:val="70E9F42D"/>
    <w:rsid w:val="74E8ABA4"/>
    <w:rsid w:val="772634E5"/>
    <w:rsid w:val="7758AE76"/>
    <w:rsid w:val="778CE050"/>
    <w:rsid w:val="7799B6F9"/>
    <w:rsid w:val="77E6486D"/>
    <w:rsid w:val="794A8D41"/>
    <w:rsid w:val="7981D38F"/>
    <w:rsid w:val="7A6977B4"/>
    <w:rsid w:val="7BB2CC9B"/>
    <w:rsid w:val="7D37DBBC"/>
    <w:rsid w:val="7D70C31D"/>
    <w:rsid w:val="7DEE63EE"/>
    <w:rsid w:val="7DF0C3F8"/>
    <w:rsid w:val="7E94D8B2"/>
    <w:rsid w:val="7F44E3AE"/>
    <w:rsid w:val="7FB3CB2F"/>
    <w:rsid w:val="7FC62D95"/>
    <w:rsid w:val="7FD51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C2F583F"/>
  <w15:docId w15:val="{D4A25506-6B12-49A3-B0C0-E9B01365F1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01536"/>
    <w:pPr>
      <w:spacing w:before="120" w:after="60"/>
      <w:ind w:left="547"/>
      <w:jc w:val="both"/>
    </w:pPr>
    <w:rPr>
      <w:rFonts w:cs="Arial"/>
      <w:sz w:val="24"/>
    </w:rPr>
  </w:style>
  <w:style w:type="paragraph" w:styleId="Heading1">
    <w:name w:val="heading 1"/>
    <w:aliases w:val="H1"/>
    <w:basedOn w:val="Normal"/>
    <w:next w:val="Normal"/>
    <w:autoRedefine/>
    <w:uiPriority w:val="9"/>
    <w:qFormat/>
    <w:rsid w:val="003E09C1"/>
    <w:pPr>
      <w:keepNext/>
      <w:widowControl w:val="0"/>
      <w:spacing w:before="60"/>
      <w:ind w:left="0"/>
      <w:outlineLvl w:val="0"/>
    </w:pPr>
    <w:rPr>
      <w:rFonts w:ascii="Verdana" w:hAnsi="Verdana" w:cs="Times New Roman"/>
      <w:b/>
      <w:bCs/>
      <w:caps/>
      <w:snapToGrid w:val="0"/>
      <w:color w:val="6E2500"/>
      <w:kern w:val="28"/>
      <w:szCs w:val="24"/>
    </w:rPr>
  </w:style>
  <w:style w:type="paragraph" w:styleId="Heading2">
    <w:name w:val="heading 2"/>
    <w:aliases w:val="l2,H2"/>
    <w:basedOn w:val="Normal"/>
    <w:next w:val="Normal"/>
    <w:autoRedefine/>
    <w:uiPriority w:val="9"/>
    <w:qFormat/>
    <w:rsid w:val="008443CA"/>
    <w:pPr>
      <w:keepNext/>
      <w:tabs>
        <w:tab w:val="left" w:pos="1890"/>
      </w:tabs>
      <w:spacing w:before="60"/>
      <w:ind w:left="0"/>
      <w:outlineLvl w:val="1"/>
    </w:pPr>
    <w:rPr>
      <w:rFonts w:cs="Tahoma"/>
      <w:b/>
      <w:iCs/>
      <w:snapToGrid w:val="0"/>
      <w:color w:val="003400"/>
      <w:sz w:val="22"/>
    </w:rPr>
  </w:style>
  <w:style w:type="paragraph" w:styleId="Heading3">
    <w:name w:val="heading 3"/>
    <w:basedOn w:val="Normal"/>
    <w:next w:val="Normal"/>
    <w:autoRedefine/>
    <w:uiPriority w:val="9"/>
    <w:qFormat/>
    <w:rsid w:val="008E38C5"/>
    <w:pPr>
      <w:keepNext/>
      <w:spacing w:before="60"/>
      <w:ind w:left="0"/>
      <w:outlineLvl w:val="2"/>
    </w:pPr>
    <w:rPr>
      <w:rFonts w:cs="Tahoma"/>
      <w:b/>
      <w:bCs/>
      <w:szCs w:val="18"/>
    </w:rPr>
  </w:style>
  <w:style w:type="paragraph" w:styleId="Heading4">
    <w:name w:val="heading 4"/>
    <w:basedOn w:val="Normal"/>
    <w:next w:val="Normal"/>
    <w:autoRedefine/>
    <w:uiPriority w:val="9"/>
    <w:qFormat/>
    <w:rsid w:val="00C02DD2"/>
    <w:pPr>
      <w:keepNext/>
      <w:spacing w:before="0"/>
      <w:ind w:left="0"/>
      <w:outlineLvl w:val="3"/>
    </w:pPr>
    <w:rPr>
      <w:b/>
      <w:bCs/>
    </w:rPr>
  </w:style>
  <w:style w:type="paragraph" w:styleId="Heading5">
    <w:name w:val="heading 5"/>
    <w:basedOn w:val="Normal"/>
    <w:next w:val="Normal"/>
    <w:uiPriority w:val="9"/>
    <w:qFormat/>
    <w:pPr>
      <w:numPr>
        <w:ilvl w:val="4"/>
        <w:numId w:val="5"/>
      </w:numPr>
      <w:spacing w:before="240"/>
      <w:outlineLvl w:val="4"/>
    </w:pPr>
    <w:rPr>
      <w:rFonts w:ascii=".VnArial" w:hAnsi=".VnArial" w:cs="Times New Roman"/>
    </w:rPr>
  </w:style>
  <w:style w:type="paragraph" w:styleId="Heading6">
    <w:name w:val="heading 6"/>
    <w:basedOn w:val="Normal"/>
    <w:next w:val="Normal"/>
    <w:uiPriority w:val="9"/>
    <w:qFormat/>
    <w:pPr>
      <w:numPr>
        <w:ilvl w:val="5"/>
        <w:numId w:val="5"/>
      </w:numPr>
      <w:tabs>
        <w:tab w:val="left" w:pos="702"/>
        <w:tab w:val="left" w:pos="1080"/>
      </w:tabs>
      <w:spacing w:before="240" w:line="288" w:lineRule="auto"/>
      <w:outlineLvl w:val="5"/>
    </w:pPr>
    <w:rPr>
      <w:rFonts w:ascii="Helvetica" w:hAnsi="Helvetica" w:cs="Times New Roman"/>
      <w:i/>
      <w:iCs/>
      <w:color w:val="000000"/>
      <w:sz w:val="22"/>
      <w:szCs w:val="22"/>
    </w:rPr>
  </w:style>
  <w:style w:type="paragraph" w:styleId="Heading7">
    <w:name w:val="heading 7"/>
    <w:basedOn w:val="Normal"/>
    <w:next w:val="Normal"/>
    <w:qFormat/>
    <w:pPr>
      <w:numPr>
        <w:ilvl w:val="6"/>
        <w:numId w:val="5"/>
      </w:numPr>
      <w:tabs>
        <w:tab w:val="left" w:pos="702"/>
        <w:tab w:val="left" w:pos="1080"/>
      </w:tabs>
      <w:spacing w:before="240" w:line="288" w:lineRule="auto"/>
      <w:outlineLvl w:val="6"/>
    </w:pPr>
    <w:rPr>
      <w:rFonts w:ascii="Helvetica" w:hAnsi="Helvetica" w:cs="Times New Roman"/>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outlineLvl w:val="7"/>
    </w:pPr>
    <w:rPr>
      <w:rFonts w:ascii="Helvetica" w:hAnsi="Helvetica" w:cs="Times New Roman"/>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outlineLvl w:val="8"/>
    </w:pPr>
    <w:rPr>
      <w:rFonts w:ascii="Helvetica" w:hAnsi="Helvetica" w:cs="Times New Roman"/>
      <w:i/>
      <w:iCs/>
      <w:color w:val="00000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rsid w:val="006C107E"/>
    <w:pPr>
      <w:tabs>
        <w:tab w:val="left" w:pos="360"/>
        <w:tab w:val="left" w:pos="540"/>
        <w:tab w:val="right" w:leader="dot" w:pos="8630"/>
      </w:tabs>
      <w:spacing w:after="120"/>
      <w:ind w:left="0"/>
    </w:pPr>
    <w:rPr>
      <w:rFonts w:cs="Tahoma"/>
      <w:b/>
      <w:bCs/>
      <w:caps/>
      <w:noProof/>
      <w:sz w:val="22"/>
    </w:rPr>
  </w:style>
  <w:style w:type="paragraph" w:styleId="NormalIndent">
    <w:name w:val="Normal Indent"/>
    <w:basedOn w:val="Normal"/>
    <w:pPr>
      <w:tabs>
        <w:tab w:val="left" w:pos="702"/>
        <w:tab w:val="left" w:pos="1080"/>
      </w:tabs>
      <w:spacing w:line="288" w:lineRule="auto"/>
    </w:pPr>
  </w:style>
  <w:style w:type="paragraph" w:styleId="Example" w:customStyle="1">
    <w:name w:val="Example"/>
    <w:basedOn w:val="NormalIndent"/>
    <w:autoRedefine/>
    <w:pPr>
      <w:spacing w:before="60"/>
      <w:ind w:left="1440"/>
    </w:pPr>
    <w:rPr>
      <w:i/>
      <w:iCs/>
      <w:sz w:val="18"/>
      <w:szCs w:val="18"/>
    </w:rPr>
  </w:style>
  <w:style w:type="paragraph" w:styleId="Heading10" w:customStyle="1">
    <w:name w:val="Heading 10"/>
    <w:basedOn w:val="Heading4"/>
    <w:pPr>
      <w:ind w:left="720"/>
    </w:pPr>
    <w:rPr>
      <w:rFonts w:ascii=".VnTime" w:hAnsi=".VnTime" w:cs="Times New Roman"/>
      <w:i/>
      <w:iCs/>
      <w:sz w:val="22"/>
      <w:szCs w:val="22"/>
    </w:rPr>
  </w:style>
  <w:style w:type="paragraph" w:styleId="Vidu" w:customStyle="1">
    <w:name w:val="Vidu"/>
    <w:basedOn w:val="Normal"/>
    <w:pPr>
      <w:numPr>
        <w:numId w:val="1"/>
      </w:numPr>
    </w:pPr>
  </w:style>
  <w:style w:type="paragraph" w:styleId="Mucvidu" w:customStyle="1">
    <w:name w:val="Mucvidu"/>
    <w:basedOn w:val="Vidu"/>
    <w:pPr>
      <w:numPr>
        <w:numId w:val="2"/>
      </w:numPr>
      <w:tabs>
        <w:tab w:val="clear" w:pos="360"/>
      </w:tabs>
      <w:ind w:left="1080"/>
    </w:pPr>
  </w:style>
  <w:style w:type="paragraph" w:styleId="Tailieu" w:customStyle="1">
    <w:name w:val="Tailieu"/>
    <w:basedOn w:val="Refer"/>
    <w:pPr>
      <w:numPr>
        <w:numId w:val="3"/>
      </w:numPr>
    </w:pPr>
    <w:rPr>
      <w:sz w:val="28"/>
      <w:szCs w:val="28"/>
    </w:rPr>
  </w:style>
  <w:style w:type="paragraph" w:styleId="Refer" w:customStyle="1">
    <w:name w:val="Refer"/>
    <w:basedOn w:val="Normal"/>
    <w:pPr>
      <w:spacing w:after="120"/>
      <w:ind w:left="709" w:firstLine="720"/>
    </w:pPr>
  </w:style>
  <w:style w:type="paragraph" w:styleId="Point" w:customStyle="1">
    <w:name w:val="Point"/>
    <w:basedOn w:val="Header"/>
    <w:pPr>
      <w:numPr>
        <w:numId w:val="4"/>
      </w:numPr>
      <w:spacing w:before="0"/>
    </w:pPr>
    <w:rPr>
      <w:rFonts w:ascii="Arial" w:hAnsi="Arial" w:cs="Arial"/>
    </w:rPr>
  </w:style>
  <w:style w:type="paragraph" w:styleId="Header">
    <w:name w:val="header"/>
    <w:basedOn w:val="Normal"/>
    <w:autoRedefine/>
    <w:pPr>
      <w:pBdr>
        <w:bottom w:val="single" w:color="auto" w:sz="4" w:space="1"/>
      </w:pBdr>
      <w:tabs>
        <w:tab w:val="right" w:pos="9000"/>
      </w:tabs>
      <w:ind w:left="0" w:right="8"/>
    </w:pPr>
    <w:rPr>
      <w:rFonts w:ascii="Verdana" w:hAnsi="Verdana" w:cs="Tahoma"/>
    </w:rPr>
  </w:style>
  <w:style w:type="paragraph" w:styleId="TOC2">
    <w:name w:val="toc 2"/>
    <w:basedOn w:val="Normal"/>
    <w:next w:val="Normal"/>
    <w:autoRedefine/>
    <w:uiPriority w:val="39"/>
    <w:rsid w:val="006C107E"/>
    <w:pPr>
      <w:tabs>
        <w:tab w:val="left" w:pos="1080"/>
        <w:tab w:val="right" w:leader="dot" w:pos="8630"/>
      </w:tabs>
      <w:spacing w:before="60"/>
      <w:ind w:left="357"/>
    </w:pPr>
    <w:rPr>
      <w:rFonts w:cs="Tahoma"/>
      <w:noProof/>
      <w:szCs w:val="24"/>
    </w:rPr>
  </w:style>
  <w:style w:type="paragraph" w:styleId="TOC3">
    <w:name w:val="toc 3"/>
    <w:basedOn w:val="Normal"/>
    <w:next w:val="Normal"/>
    <w:autoRedefine/>
    <w:semiHidden/>
    <w:pPr>
      <w:tabs>
        <w:tab w:val="left" w:pos="1200"/>
        <w:tab w:val="right" w:leader="dot" w:pos="8630"/>
      </w:tabs>
      <w:ind w:left="540"/>
    </w:pPr>
    <w:rPr>
      <w:noProof/>
      <w:sz w:val="18"/>
      <w:szCs w:val="18"/>
    </w:rPr>
  </w:style>
  <w:style w:type="paragraph" w:styleId="TOC4">
    <w:name w:val="toc 4"/>
    <w:basedOn w:val="Normal"/>
    <w:next w:val="Normal"/>
    <w:autoRedefine/>
    <w:semiHidden/>
    <w:pPr>
      <w:ind w:left="600"/>
    </w:pPr>
    <w:rPr>
      <w:sz w:val="18"/>
      <w:szCs w:val="18"/>
    </w:rPr>
  </w:style>
  <w:style w:type="paragraph" w:styleId="TOC5">
    <w:name w:val="toc 5"/>
    <w:basedOn w:val="Normal"/>
    <w:next w:val="Normal"/>
    <w:autoRedefine/>
    <w:semiHidden/>
    <w:pPr>
      <w:ind w:left="800"/>
    </w:pPr>
    <w:rPr>
      <w:sz w:val="18"/>
      <w:szCs w:val="18"/>
    </w:rPr>
  </w:style>
  <w:style w:type="paragraph" w:styleId="TOC6">
    <w:name w:val="toc 6"/>
    <w:basedOn w:val="Normal"/>
    <w:next w:val="Normal"/>
    <w:autoRedefine/>
    <w:semiHidden/>
    <w:pPr>
      <w:ind w:left="1000"/>
    </w:pPr>
    <w:rPr>
      <w:sz w:val="18"/>
      <w:szCs w:val="18"/>
    </w:rPr>
  </w:style>
  <w:style w:type="paragraph" w:styleId="TOC7">
    <w:name w:val="toc 7"/>
    <w:basedOn w:val="Normal"/>
    <w:next w:val="Normal"/>
    <w:autoRedefine/>
    <w:semiHidden/>
    <w:pPr>
      <w:ind w:left="1200"/>
    </w:pPr>
    <w:rPr>
      <w:sz w:val="18"/>
      <w:szCs w:val="18"/>
    </w:rPr>
  </w:style>
  <w:style w:type="paragraph" w:styleId="TOC8">
    <w:name w:val="toc 8"/>
    <w:basedOn w:val="Normal"/>
    <w:next w:val="Normal"/>
    <w:autoRedefine/>
    <w:semiHidden/>
    <w:pPr>
      <w:ind w:left="1400"/>
    </w:pPr>
    <w:rPr>
      <w:sz w:val="18"/>
      <w:szCs w:val="18"/>
    </w:rPr>
  </w:style>
  <w:style w:type="paragraph" w:styleId="TOC9">
    <w:name w:val="toc 9"/>
    <w:basedOn w:val="Normal"/>
    <w:next w:val="Normal"/>
    <w:autoRedefine/>
    <w:semiHidden/>
    <w:pPr>
      <w:ind w:left="1600"/>
    </w:pPr>
    <w:rPr>
      <w:sz w:val="18"/>
      <w:szCs w:val="18"/>
    </w:rPr>
  </w:style>
  <w:style w:type="paragraph" w:styleId="Title">
    <w:name w:val="Title"/>
    <w:basedOn w:val="Normal"/>
    <w:qFormat/>
    <w:pPr>
      <w:spacing w:before="240"/>
      <w:jc w:val="center"/>
    </w:pPr>
    <w:rPr>
      <w:rFonts w:ascii=".VnArialH" w:hAnsi=".VnArialH" w:cs="Times New Roman"/>
      <w:b/>
      <w:bCs/>
    </w:rPr>
  </w:style>
  <w:style w:type="paragraph" w:styleId="NormalTB" w:customStyle="1">
    <w:name w:val="NormalTB"/>
    <w:pPr>
      <w:jc w:val="center"/>
    </w:pPr>
    <w:rPr>
      <w:rFonts w:ascii=".VnTime" w:hAnsi=".VnTime"/>
      <w:lang w:val="en-GB"/>
    </w:rPr>
  </w:style>
  <w:style w:type="paragraph" w:styleId="Footer">
    <w:name w:val="footer"/>
    <w:basedOn w:val="Normal"/>
    <w:link w:val="FooterChar"/>
    <w:autoRedefine/>
    <w:uiPriority w:val="99"/>
    <w:pPr>
      <w:pBdr>
        <w:top w:val="single" w:color="auto" w:sz="4" w:space="1"/>
      </w:pBdr>
      <w:tabs>
        <w:tab w:val="center" w:pos="4320"/>
        <w:tab w:val="right" w:pos="9000"/>
      </w:tabs>
      <w:ind w:left="0"/>
    </w:pPr>
    <w:rPr>
      <w:rFonts w:cs="Tahoma"/>
    </w:rPr>
  </w:style>
  <w:style w:type="paragraph" w:styleId="NormalH" w:customStyle="1">
    <w:name w:val="NormalH"/>
    <w:basedOn w:val="Normal"/>
    <w:autoRedefine/>
    <w:rsid w:val="00C43F24"/>
    <w:pPr>
      <w:pageBreakBefore/>
      <w:tabs>
        <w:tab w:val="left" w:pos="2160"/>
        <w:tab w:val="right" w:pos="5040"/>
        <w:tab w:val="left" w:pos="5760"/>
        <w:tab w:val="right" w:pos="8640"/>
      </w:tabs>
      <w:spacing w:before="360" w:after="240"/>
      <w:ind w:left="0"/>
      <w:jc w:val="center"/>
    </w:pPr>
    <w:rPr>
      <w:rFonts w:ascii="Verdana" w:hAnsi="Verdana" w:cs="Times New Roman"/>
      <w:b/>
      <w:caps/>
      <w:color w:val="033103"/>
      <w:szCs w:val="32"/>
      <w:lang w:val="en-GB"/>
    </w:rPr>
  </w:style>
  <w:style w:type="character" w:styleId="PageNumber">
    <w:name w:val="page number"/>
    <w:basedOn w:val="DefaultParagraphFont"/>
  </w:style>
  <w:style w:type="paragraph" w:styleId="Bang" w:customStyle="1">
    <w:name w:val="Bang"/>
    <w:basedOn w:val="Normal"/>
    <w:autoRedefine/>
    <w:pPr>
      <w:spacing w:before="80" w:after="80"/>
      <w:ind w:left="0"/>
    </w:pPr>
    <w:rPr>
      <w:rFonts w:cs="Tahoma"/>
      <w:sz w:val="18"/>
      <w:szCs w:val="18"/>
    </w:rPr>
  </w:style>
  <w:style w:type="paragraph" w:styleId="Heading30" w:customStyle="1">
    <w:name w:val="Heading3"/>
    <w:basedOn w:val="NormalIndent"/>
    <w:pPr>
      <w:tabs>
        <w:tab w:val="num" w:pos="360"/>
      </w:tabs>
    </w:pPr>
    <w:rPr>
      <w:rFonts w:ascii=".VnArial" w:hAnsi=".VnArial" w:cs="Times New Roman"/>
      <w:sz w:val="22"/>
      <w:szCs w:val="22"/>
    </w:rPr>
  </w:style>
  <w:style w:type="paragraph" w:styleId="BodyTextIndent3">
    <w:name w:val="Body Text Indent 3"/>
    <w:basedOn w:val="Normal"/>
    <w:pPr>
      <w:ind w:left="540"/>
    </w:pPr>
    <w:rPr>
      <w:lang w:val="en-AU"/>
    </w:rPr>
  </w:style>
  <w:style w:type="paragraph" w:styleId="BodyText">
    <w:name w:val="Body Text"/>
    <w:basedOn w:val="Normal"/>
    <w:pPr>
      <w:spacing w:before="0"/>
      <w:ind w:left="0"/>
    </w:pPr>
    <w:rPr>
      <w:rFonts w:cs="Times New Roman"/>
      <w:szCs w:val="24"/>
      <w:lang w:val="en-AU"/>
    </w:rPr>
  </w:style>
  <w:style w:type="paragraph" w:styleId="Heading1H1" w:customStyle="1">
    <w:name w:val="Heading 1.H1"/>
    <w:basedOn w:val="Normal"/>
    <w:next w:val="Normal"/>
    <w:pPr>
      <w:keepNext/>
      <w:tabs>
        <w:tab w:val="left" w:pos="432"/>
      </w:tabs>
      <w:spacing w:before="240" w:after="240"/>
      <w:ind w:left="432" w:hanging="432"/>
    </w:pPr>
    <w:rPr>
      <w:rFonts w:cs="Times New Roman"/>
      <w:b/>
      <w:bCs/>
      <w:caps/>
      <w:kern w:val="28"/>
      <w:szCs w:val="24"/>
      <w:lang w:val="en-AU"/>
    </w:rPr>
  </w:style>
  <w:style w:type="paragraph" w:styleId="Heading2H2" w:customStyle="1">
    <w:name w:val="Heading 2.H2"/>
    <w:basedOn w:val="Normal"/>
    <w:next w:val="Normal"/>
    <w:pPr>
      <w:keepNext/>
      <w:tabs>
        <w:tab w:val="left" w:pos="576"/>
      </w:tabs>
      <w:spacing w:before="240" w:after="200"/>
      <w:ind w:left="576" w:hanging="576"/>
    </w:pPr>
    <w:rPr>
      <w:rFonts w:cs="Times New Roman"/>
      <w:b/>
      <w:bCs/>
      <w:lang w:val="en-AU"/>
    </w:rPr>
  </w:style>
  <w:style w:type="paragraph" w:styleId="APP2" w:customStyle="1">
    <w:name w:val="APP2"/>
    <w:basedOn w:val="Normal"/>
    <w:pPr>
      <w:tabs>
        <w:tab w:val="left" w:pos="-720"/>
        <w:tab w:val="left" w:pos="0"/>
      </w:tabs>
      <w:spacing w:before="0"/>
      <w:ind w:hanging="720"/>
    </w:pPr>
    <w:rPr>
      <w:rFonts w:cs="Times New Roman"/>
      <w:b/>
      <w:bCs/>
      <w:lang w:val="en-AU"/>
    </w:rPr>
  </w:style>
  <w:style w:type="paragraph" w:styleId="App1" w:customStyle="1">
    <w:name w:val="App1"/>
    <w:basedOn w:val="Heading1H1"/>
    <w:pPr>
      <w:tabs>
        <w:tab w:val="left" w:pos="-720"/>
        <w:tab w:val="left" w:pos="0"/>
      </w:tabs>
      <w:spacing w:before="0" w:after="0"/>
      <w:ind w:left="1440" w:hanging="1440"/>
    </w:pPr>
    <w:rPr>
      <w:caps w:val="0"/>
      <w:sz w:val="32"/>
      <w:szCs w:val="32"/>
    </w:rPr>
  </w:style>
  <w:style w:type="paragraph" w:styleId="PARA1" w:customStyle="1">
    <w:name w:val="PARA1"/>
    <w:basedOn w:val="Normal"/>
    <w:pPr>
      <w:tabs>
        <w:tab w:val="left" w:pos="-720"/>
        <w:tab w:val="left" w:pos="-576"/>
        <w:tab w:val="left" w:pos="0"/>
      </w:tabs>
      <w:spacing w:before="0"/>
    </w:pPr>
    <w:rPr>
      <w:rFonts w:cs="Times New Roman"/>
      <w:lang w:val="en-GB"/>
    </w:rPr>
  </w:style>
  <w:style w:type="paragraph" w:styleId="chklvl2" w:customStyle="1">
    <w:name w:val="chklvl2"/>
    <w:basedOn w:val="Normal"/>
    <w:pPr>
      <w:spacing w:before="0"/>
      <w:ind w:left="0" w:firstLine="720"/>
    </w:pPr>
    <w:rPr>
      <w:rFonts w:cs="Times New Roman"/>
      <w:sz w:val="22"/>
      <w:szCs w:val="22"/>
      <w:lang w:val="en-AU"/>
    </w:rPr>
  </w:style>
  <w:style w:type="paragraph" w:styleId="chklvl1" w:customStyle="1">
    <w:name w:val="chklvl1"/>
    <w:basedOn w:val="Normal"/>
    <w:pPr>
      <w:spacing w:before="0"/>
      <w:ind w:left="0" w:firstLine="360"/>
    </w:pPr>
    <w:rPr>
      <w:rFonts w:cs="Times New Roman"/>
      <w:szCs w:val="24"/>
      <w:lang w:val="en-AU"/>
    </w:rPr>
  </w:style>
  <w:style w:type="paragraph" w:styleId="chklvl3" w:customStyle="1">
    <w:name w:val="chklvl3"/>
    <w:basedOn w:val="Normal"/>
    <w:pPr>
      <w:spacing w:before="0"/>
      <w:ind w:left="0" w:firstLine="1080"/>
    </w:pPr>
    <w:rPr>
      <w:rFonts w:cs="Times New Roman"/>
      <w:lang w:val="en-AU"/>
    </w:rPr>
  </w:style>
  <w:style w:type="paragraph" w:styleId="CHKLVL4" w:customStyle="1">
    <w:name w:val="CHKLVL4"/>
    <w:basedOn w:val="Normal"/>
    <w:pPr>
      <w:spacing w:before="0"/>
      <w:ind w:left="1440"/>
    </w:pPr>
    <w:rPr>
      <w:rFonts w:cs="Times New Roman"/>
      <w:i/>
      <w:iCs/>
      <w:lang w:val="en-AU"/>
    </w:rPr>
  </w:style>
  <w:style w:type="paragraph" w:styleId="GLOSSARY1" w:customStyle="1">
    <w:name w:val="GLOSSARY1"/>
    <w:basedOn w:val="Normal"/>
    <w:pPr>
      <w:spacing w:before="0"/>
      <w:ind w:left="274" w:hanging="274"/>
    </w:pPr>
    <w:rPr>
      <w:rFonts w:cs="Times New Roman"/>
      <w:b/>
      <w:bCs/>
      <w:lang w:val="en-AU"/>
    </w:rPr>
  </w:style>
  <w:style w:type="paragraph" w:styleId="h1para" w:customStyle="1">
    <w:name w:val="h1para"/>
    <w:basedOn w:val="Normal"/>
    <w:pPr>
      <w:spacing w:before="0"/>
      <w:ind w:left="450"/>
    </w:pPr>
    <w:rPr>
      <w:rFonts w:cs="Times New Roman"/>
      <w:lang w:val="en-AU"/>
    </w:rPr>
  </w:style>
  <w:style w:type="paragraph" w:styleId="h2level" w:customStyle="1">
    <w:name w:val="h2level"/>
    <w:basedOn w:val="Normal"/>
    <w:pPr>
      <w:spacing w:before="0"/>
      <w:ind w:left="1170"/>
    </w:pPr>
    <w:rPr>
      <w:rFonts w:cs="Times New Roman"/>
      <w:lang w:val="en-AU"/>
    </w:rPr>
  </w:style>
  <w:style w:type="paragraph" w:styleId="Titlechklst" w:customStyle="1">
    <w:name w:val="Title_chklst"/>
    <w:basedOn w:val="Normal"/>
    <w:pPr>
      <w:spacing w:before="0"/>
      <w:ind w:left="0"/>
      <w:jc w:val="center"/>
    </w:pPr>
    <w:rPr>
      <w:rFonts w:cs="Times New Roman"/>
      <w:b/>
      <w:bCs/>
      <w:caps/>
      <w:sz w:val="28"/>
      <w:szCs w:val="28"/>
      <w:lang w:val="en-AU"/>
    </w:rPr>
  </w:style>
  <w:style w:type="paragraph" w:styleId="CHAPTER" w:customStyle="1">
    <w:name w:val="CHAPTER"/>
    <w:basedOn w:val="Normal"/>
    <w:pPr>
      <w:spacing w:before="0"/>
      <w:ind w:left="360" w:hanging="360"/>
      <w:jc w:val="center"/>
    </w:pPr>
    <w:rPr>
      <w:rFonts w:cs="Times New Roman"/>
      <w:b/>
      <w:bCs/>
      <w:sz w:val="36"/>
      <w:szCs w:val="36"/>
      <w:lang w:val="en-AU"/>
    </w:rPr>
  </w:style>
  <w:style w:type="paragraph" w:styleId="Sub-heading1" w:customStyle="1">
    <w:name w:val="Sub-heading 1"/>
    <w:basedOn w:val="CHAPTER"/>
    <w:pPr>
      <w:jc w:val="left"/>
    </w:pPr>
    <w:rPr>
      <w:caps/>
      <w:sz w:val="28"/>
      <w:szCs w:val="28"/>
    </w:rPr>
  </w:style>
  <w:style w:type="paragraph" w:styleId="Para" w:customStyle="1">
    <w:name w:val="Para"/>
    <w:basedOn w:val="Normal"/>
    <w:pPr>
      <w:spacing w:before="0"/>
      <w:ind w:left="432"/>
    </w:pPr>
    <w:rPr>
      <w:rFonts w:cs="Times New Roman"/>
      <w:lang w:val="en-AU"/>
    </w:rPr>
  </w:style>
  <w:style w:type="paragraph" w:styleId="Level4" w:customStyle="1">
    <w:name w:val="Level_4"/>
    <w:basedOn w:val="Normal"/>
    <w:pPr>
      <w:spacing w:before="0"/>
      <w:ind w:left="1080"/>
    </w:pPr>
    <w:rPr>
      <w:rFonts w:cs="Times New Roman"/>
      <w:lang w:val="en-AU"/>
    </w:rPr>
  </w:style>
  <w:style w:type="paragraph" w:styleId="Level1" w:customStyle="1">
    <w:name w:val="Level_1"/>
    <w:basedOn w:val="Normal"/>
    <w:pPr>
      <w:spacing w:before="0"/>
      <w:ind w:left="0"/>
    </w:pPr>
    <w:rPr>
      <w:rFonts w:cs="Times New Roman"/>
      <w:b/>
      <w:bCs/>
      <w:lang w:val="en-AU"/>
    </w:rPr>
  </w:style>
  <w:style w:type="paragraph" w:styleId="Level3" w:customStyle="1">
    <w:name w:val="Level_3"/>
    <w:basedOn w:val="Level1"/>
    <w:pPr>
      <w:ind w:left="720"/>
    </w:pPr>
    <w:rPr>
      <w:b w:val="0"/>
      <w:bCs w:val="0"/>
    </w:rPr>
  </w:style>
  <w:style w:type="paragraph" w:styleId="Level2" w:customStyle="1">
    <w:name w:val="Level_2"/>
    <w:basedOn w:val="Level3"/>
    <w:pPr>
      <w:ind w:left="432"/>
    </w:pPr>
  </w:style>
  <w:style w:type="paragraph" w:styleId="Level5" w:customStyle="1">
    <w:name w:val="Level_5"/>
    <w:basedOn w:val="Normal"/>
    <w:pPr>
      <w:spacing w:before="0"/>
      <w:ind w:left="1440"/>
    </w:pPr>
    <w:rPr>
      <w:rFonts w:cs="Times New Roman"/>
      <w:lang w:val="en-AU"/>
    </w:rPr>
  </w:style>
  <w:style w:type="paragraph" w:styleId="level6" w:customStyle="1">
    <w:name w:val="level_6"/>
    <w:basedOn w:val="Normal"/>
    <w:pPr>
      <w:spacing w:before="0"/>
      <w:ind w:left="1800"/>
    </w:pPr>
    <w:rPr>
      <w:rFonts w:cs="Times New Roman"/>
      <w:lang w:val="en-AU"/>
    </w:rPr>
  </w:style>
  <w:style w:type="paragraph" w:styleId="Appendix" w:customStyle="1">
    <w:name w:val="Appendix"/>
    <w:basedOn w:val="Normal"/>
    <w:pPr>
      <w:spacing w:before="0"/>
      <w:ind w:left="0"/>
    </w:pPr>
    <w:rPr>
      <w:rFonts w:cs="Times New Roman"/>
      <w:b/>
      <w:bCs/>
      <w:caps/>
      <w:szCs w:val="24"/>
      <w:lang w:val="en-AU"/>
    </w:rPr>
  </w:style>
  <w:style w:type="paragraph" w:styleId="Applevel2" w:customStyle="1">
    <w:name w:val="App_level2"/>
    <w:basedOn w:val="Normal"/>
    <w:pPr>
      <w:spacing w:before="0"/>
      <w:ind w:left="0"/>
    </w:pPr>
    <w:rPr>
      <w:rFonts w:cs="Times New Roman"/>
      <w:b/>
      <w:bCs/>
      <w:caps/>
      <w:lang w:val="en-AU"/>
    </w:rPr>
  </w:style>
  <w:style w:type="paragraph" w:styleId="FootnoteText">
    <w:name w:val="footnote text"/>
    <w:basedOn w:val="Normal"/>
    <w:semiHidden/>
    <w:pPr>
      <w:spacing w:before="0"/>
      <w:ind w:left="0"/>
    </w:pPr>
    <w:rPr>
      <w:rFonts w:cs="Times New Roman"/>
    </w:rPr>
  </w:style>
  <w:style w:type="paragraph" w:styleId="Standaard" w:customStyle="1">
    <w:name w:val="Standaard"/>
    <w:rPr>
      <w:rFonts w:ascii="CG Times" w:hAnsi="CG Times"/>
      <w:sz w:val="24"/>
      <w:szCs w:val="24"/>
      <w:lang w:val="en-GB"/>
    </w:rPr>
  </w:style>
  <w:style w:type="paragraph" w:styleId="CommentText">
    <w:name w:val="Comment Text"/>
    <w:basedOn w:val="Normal"/>
    <w:semiHidden/>
    <w:pPr>
      <w:spacing w:before="0"/>
      <w:ind w:left="0"/>
    </w:pPr>
    <w:rPr>
      <w:rFonts w:cs="Times New Roman"/>
      <w:lang w:val="en-GB"/>
    </w:rPr>
  </w:style>
  <w:style w:type="paragraph" w:styleId="BodyTextIndent">
    <w:name w:val="Body Text Indent"/>
    <w:basedOn w:val="Normal"/>
    <w:pPr>
      <w:spacing w:before="0"/>
      <w:ind w:left="0"/>
    </w:pPr>
    <w:rPr>
      <w:rFonts w:cs="Times New Roman"/>
      <w:szCs w:val="24"/>
      <w:lang w:val="en-AU"/>
    </w:rPr>
  </w:style>
  <w:style w:type="paragraph" w:styleId="Starbullet" w:customStyle="1">
    <w:name w:val="Starbullet"/>
    <w:basedOn w:val="Normal"/>
    <w:pPr>
      <w:spacing w:before="0" w:after="240"/>
      <w:ind w:left="360" w:hanging="360"/>
    </w:pPr>
    <w:rPr>
      <w:rFonts w:cs="Times New Roman"/>
      <w:color w:val="000000"/>
      <w:szCs w:val="24"/>
      <w:lang w:val="en-GB"/>
    </w:rPr>
  </w:style>
  <w:style w:type="paragraph" w:styleId="textnotindented" w:customStyle="1">
    <w:name w:val="text not indented"/>
    <w:basedOn w:val="Normal"/>
    <w:pPr>
      <w:spacing w:before="240"/>
      <w:ind w:left="0"/>
    </w:pPr>
    <w:rPr>
      <w:rFonts w:cs="Times New Roman"/>
      <w:color w:val="000000"/>
      <w:szCs w:val="24"/>
      <w:lang w:val="en-GB"/>
    </w:rPr>
  </w:style>
  <w:style w:type="paragraph" w:styleId="Caption">
    <w:name w:val="caption"/>
    <w:basedOn w:val="Normal"/>
    <w:next w:val="Normal"/>
    <w:qFormat/>
    <w:pPr>
      <w:spacing w:before="0"/>
      <w:ind w:left="0"/>
      <w:jc w:val="center"/>
    </w:pPr>
    <w:rPr>
      <w:rFonts w:cs="Times New Roman"/>
      <w:color w:val="000000"/>
      <w:szCs w:val="24"/>
      <w:lang w:val="en-GB"/>
    </w:rPr>
  </w:style>
  <w:style w:type="paragraph" w:styleId="table" w:customStyle="1">
    <w:name w:val="table"/>
    <w:basedOn w:val="Normal"/>
    <w:pPr>
      <w:spacing w:after="120"/>
      <w:ind w:left="0"/>
    </w:pPr>
    <w:rPr>
      <w:rFonts w:cs="Times New Roman"/>
      <w:color w:val="000000"/>
      <w:szCs w:val="24"/>
      <w:lang w:val="en-GB"/>
    </w:rPr>
  </w:style>
  <w:style w:type="character" w:styleId="FootnoteReference">
    <w:name w:val="footnote reference"/>
    <w:semiHidden/>
    <w:rPr>
      <w:vertAlign w:val="superscript"/>
    </w:rPr>
  </w:style>
  <w:style w:type="paragraph" w:styleId="Bullet" w:customStyle="1">
    <w:name w:val="Bullet"/>
    <w:basedOn w:val="Normal"/>
    <w:pPr>
      <w:tabs>
        <w:tab w:val="left" w:pos="-720"/>
        <w:tab w:val="left" w:pos="0"/>
      </w:tabs>
      <w:spacing w:before="40" w:after="80"/>
      <w:ind w:left="1440" w:hanging="720"/>
    </w:pPr>
    <w:rPr>
      <w:rFonts w:cs="Times New Roman"/>
      <w:szCs w:val="24"/>
      <w:lang w:val="en-AU"/>
    </w:rPr>
  </w:style>
  <w:style w:type="paragraph" w:styleId="screentable" w:customStyle="1">
    <w:name w:val="screen table"/>
    <w:pPr>
      <w:widowControl w:val="0"/>
    </w:pPr>
  </w:style>
  <w:style w:type="paragraph" w:styleId="BodyText3">
    <w:name w:val="Body Text 3"/>
    <w:basedOn w:val="Normal"/>
    <w:pPr>
      <w:spacing w:before="0"/>
      <w:ind w:left="0"/>
    </w:pPr>
    <w:rPr>
      <w:b/>
      <w:bCs/>
      <w:i/>
      <w:iCs/>
      <w:sz w:val="44"/>
      <w:szCs w:val="44"/>
      <w:lang w:val="en-AU"/>
    </w:rPr>
  </w:style>
  <w:style w:type="paragraph" w:styleId="TableofFigures">
    <w:name w:val="table of figures"/>
    <w:basedOn w:val="Normal"/>
    <w:next w:val="Normal"/>
    <w:semiHidden/>
    <w:pPr>
      <w:spacing w:before="0"/>
      <w:ind w:left="0"/>
    </w:pPr>
    <w:rPr>
      <w:rFonts w:cs="Times New Roman"/>
      <w:i/>
      <w:iCs/>
      <w:lang w:val="en-GB"/>
    </w:rPr>
  </w:style>
  <w:style w:type="character" w:styleId="Hyperlink">
    <w:name w:val="Hyperlink"/>
    <w:uiPriority w:val="99"/>
    <w:rPr>
      <w:color w:val="0000FF"/>
      <w:u w:val="single"/>
    </w:rPr>
  </w:style>
  <w:style w:type="paragraph" w:styleId="DiffListing" w:customStyle="1">
    <w:name w:val="Diff Listing"/>
    <w:basedOn w:val="Normal"/>
    <w:pPr>
      <w:keepNext/>
      <w:pBdr>
        <w:top w:val="single" w:color="auto" w:sz="6" w:space="31"/>
        <w:left w:val="single" w:color="auto" w:sz="6" w:space="31"/>
        <w:bottom w:val="single" w:color="auto" w:sz="6" w:space="31"/>
        <w:right w:val="single" w:color="auto" w:sz="6" w:space="31"/>
      </w:pBdr>
      <w:shd w:val="pct5" w:color="auto" w:fill="FFFFFF"/>
      <w:spacing w:before="0"/>
      <w:ind w:left="0"/>
    </w:pPr>
    <w:rPr>
      <w:rFonts w:ascii="Courier New" w:hAnsi="Courier New" w:cs="Courier New"/>
      <w:sz w:val="16"/>
      <w:szCs w:val="16"/>
      <w:lang w:val="en-GB"/>
    </w:rPr>
  </w:style>
  <w:style w:type="paragraph" w:styleId="Shadedterminal" w:customStyle="1">
    <w:name w:val="Shaded terminal"/>
    <w:basedOn w:val="Normal"/>
    <w:pPr>
      <w:widowControl w:val="0"/>
      <w:shd w:val="pct10" w:color="auto" w:fill="auto"/>
      <w:spacing w:before="0"/>
      <w:ind w:left="0"/>
    </w:pPr>
    <w:rPr>
      <w:rFonts w:ascii="Courier New" w:hAnsi="Courier New" w:cs="Courier New"/>
      <w:sz w:val="12"/>
      <w:szCs w:val="12"/>
      <w:lang w:val="en-GB"/>
    </w:rPr>
  </w:style>
  <w:style w:type="paragraph" w:styleId="jlm" w:customStyle="1">
    <w:name w:val="jlm"/>
    <w:basedOn w:val="Normal"/>
    <w:pPr>
      <w:spacing w:before="0"/>
      <w:ind w:left="0"/>
    </w:pPr>
    <w:rPr>
      <w:rFonts w:ascii="Courier New" w:hAnsi="Courier New" w:cs="Courier New"/>
    </w:rPr>
  </w:style>
  <w:style w:type="paragraph" w:styleId="DocumentMap">
    <w:name w:val="Document Map"/>
    <w:basedOn w:val="Normal"/>
    <w:semiHidden/>
    <w:pPr>
      <w:shd w:val="clear" w:color="auto" w:fill="000080"/>
      <w:spacing w:before="0"/>
      <w:ind w:left="0"/>
    </w:pPr>
    <w:rPr>
      <w:rFonts w:ascii="Tahoma" w:hAnsi="Tahoma" w:cs="Tahoma"/>
      <w:lang w:val="en-AU"/>
    </w:rPr>
  </w:style>
  <w:style w:type="paragraph" w:styleId="Listing" w:customStyle="1">
    <w:name w:val="Listing"/>
    <w:basedOn w:val="Normal"/>
    <w:pPr>
      <w:spacing w:before="0"/>
      <w:ind w:left="0"/>
    </w:pPr>
    <w:rPr>
      <w:rFonts w:ascii="Courier New" w:hAnsi="Courier New" w:cs="Courier New"/>
      <w:noProof/>
      <w:sz w:val="16"/>
      <w:szCs w:val="16"/>
      <w:lang w:val="en-AU"/>
    </w:rPr>
  </w:style>
  <w:style w:type="paragraph" w:styleId="BodyTextIndent2">
    <w:name w:val="Body Text Indent 2"/>
    <w:basedOn w:val="Normal"/>
    <w:pPr>
      <w:spacing w:before="0"/>
    </w:pPr>
    <w:rPr>
      <w:rFonts w:ascii=".VnTime" w:hAnsi=".VnTime" w:cs="Times New Roman"/>
    </w:rPr>
  </w:style>
  <w:style w:type="paragraph" w:styleId="NormalCaption" w:customStyle="1">
    <w:name w:val="NormalCaption"/>
    <w:basedOn w:val="Normal"/>
    <w:pPr>
      <w:widowControl w:val="0"/>
      <w:spacing w:after="120"/>
      <w:ind w:left="709"/>
    </w:pPr>
    <w:rPr>
      <w:b/>
      <w:bCs/>
    </w:rPr>
  </w:style>
  <w:style w:type="paragraph" w:styleId="NormalIndent0" w:customStyle="1">
    <w:name w:val="NormalIndent"/>
    <w:basedOn w:val="Normal"/>
  </w:style>
  <w:style w:type="paragraph" w:styleId="NormalIndex" w:customStyle="1">
    <w:name w:val="NormalIndex"/>
    <w:basedOn w:val="NormalIndent0"/>
    <w:pPr>
      <w:tabs>
        <w:tab w:val="left" w:pos="360"/>
        <w:tab w:val="left" w:pos="450"/>
      </w:tabs>
      <w:spacing w:before="60"/>
      <w:ind w:hanging="360"/>
    </w:pPr>
  </w:style>
  <w:style w:type="paragraph" w:styleId="NH-1" w:customStyle="1">
    <w:name w:val="NH-1"/>
    <w:basedOn w:val="Normal"/>
    <w:next w:val="NH-2"/>
    <w:pPr>
      <w:keepNext/>
      <w:widowControl w:val="0"/>
      <w:tabs>
        <w:tab w:val="left" w:pos="360"/>
      </w:tabs>
      <w:ind w:left="360" w:hanging="360"/>
    </w:pPr>
    <w:rPr>
      <w:rFonts w:ascii=".VnArial" w:hAnsi=".VnArial" w:cs="Times New Roman"/>
      <w:b/>
      <w:bCs/>
      <w:szCs w:val="24"/>
    </w:rPr>
  </w:style>
  <w:style w:type="paragraph" w:styleId="NH-2" w:customStyle="1">
    <w:name w:val="NH-2"/>
    <w:basedOn w:val="Normal"/>
    <w:next w:val="NormalIndent"/>
    <w:pPr>
      <w:keepNext/>
      <w:widowControl w:val="0"/>
      <w:tabs>
        <w:tab w:val="left" w:pos="720"/>
      </w:tabs>
      <w:ind w:left="360" w:hanging="360"/>
    </w:pPr>
    <w:rPr>
      <w:rFonts w:ascii=".VnArial" w:hAnsi=".VnArial" w:cs="Times New Roman"/>
      <w:b/>
      <w:bCs/>
      <w:szCs w:val="24"/>
    </w:rPr>
  </w:style>
  <w:style w:type="paragraph" w:styleId="NormalText" w:customStyle="1">
    <w:name w:val="NormalText"/>
    <w:basedOn w:val="Normal"/>
    <w:pPr>
      <w:widowControl w:val="0"/>
    </w:pPr>
  </w:style>
  <w:style w:type="paragraph" w:styleId="H5" w:customStyle="1">
    <w:name w:val="H5"/>
    <w:basedOn w:val="NormalIndent"/>
    <w:next w:val="Normal"/>
    <w:pPr>
      <w:keepNext/>
      <w:widowControl w:val="0"/>
      <w:tabs>
        <w:tab w:val="clear" w:pos="702"/>
        <w:tab w:val="clear" w:pos="1080"/>
      </w:tabs>
      <w:spacing w:line="240" w:lineRule="auto"/>
      <w:ind w:left="-14" w:right="14"/>
      <w:jc w:val="left"/>
    </w:pPr>
    <w:rPr>
      <w:rFonts w:ascii=".VnTime" w:hAnsi=".VnTime" w:cs="Times New Roman"/>
      <w:b/>
      <w:bCs/>
      <w:i/>
      <w:iCs/>
      <w:color w:val="800080"/>
      <w:szCs w:val="24"/>
    </w:rPr>
  </w:style>
  <w:style w:type="paragraph" w:styleId="NormalFD" w:customStyle="1">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pPr>
    <w:rPr>
      <w:color w:val="000000"/>
    </w:rPr>
  </w:style>
  <w:style w:type="paragraph" w:styleId="Normal2" w:customStyle="1">
    <w:name w:val="Normal 2"/>
    <w:basedOn w:val="Normal"/>
    <w:pPr>
      <w:widowControl w:val="0"/>
      <w:tabs>
        <w:tab w:val="left" w:pos="360"/>
      </w:tabs>
      <w:ind w:left="360" w:hanging="360"/>
    </w:pPr>
  </w:style>
  <w:style w:type="paragraph" w:styleId="BlockText">
    <w:name w:val="Block Text"/>
    <w:basedOn w:val="Normal"/>
    <w:pPr>
      <w:widowControl w:val="0"/>
      <w:tabs>
        <w:tab w:val="left" w:pos="8820"/>
      </w:tabs>
      <w:spacing w:before="0"/>
      <w:ind w:right="22"/>
    </w:pPr>
    <w:rPr>
      <w:rFonts w:ascii=".VnTime" w:hAnsi=".VnTime" w:cs="Times New Roman"/>
    </w:rPr>
  </w:style>
  <w:style w:type="character" w:styleId="CommentReference">
    <w:name w:val="Comment Reference"/>
    <w:semiHidden/>
    <w:rPr>
      <w:sz w:val="16"/>
      <w:szCs w:val="16"/>
    </w:rPr>
  </w:style>
  <w:style w:type="paragraph" w:styleId="Content" w:customStyle="1">
    <w:name w:val="Content"/>
    <w:basedOn w:val="Normal"/>
    <w:pPr>
      <w:ind w:left="709" w:firstLine="720"/>
    </w:pPr>
    <w:rPr>
      <w:rFonts w:ascii=".VnTime" w:hAnsi=".VnTime" w:cs="Times New Roman"/>
      <w:szCs w:val="24"/>
    </w:rPr>
  </w:style>
  <w:style w:type="paragraph" w:styleId="TableCaption" w:customStyle="1">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qFormat/>
    <w:rPr>
      <w:b/>
      <w:bCs/>
    </w:rPr>
  </w:style>
  <w:style w:type="paragraph" w:styleId="TableTitle" w:customStyle="1">
    <w:name w:val="Table Title"/>
    <w:basedOn w:val="NormalIndent"/>
    <w:autoRedefine/>
    <w:pPr>
      <w:keepNext/>
      <w:widowControl w:val="0"/>
      <w:numPr>
        <w:numId w:val="6"/>
      </w:numPr>
      <w:tabs>
        <w:tab w:val="clear" w:pos="702"/>
      </w:tabs>
      <w:spacing w:line="240" w:lineRule="auto"/>
      <w:ind w:left="0" w:right="29"/>
      <w:jc w:val="right"/>
    </w:pPr>
    <w:rPr>
      <w:rFonts w:ascii=".VnTime" w:hAnsi=".VnTime" w:cs="Times New Roman"/>
    </w:rPr>
  </w:style>
  <w:style w:type="paragraph" w:styleId="Index1">
    <w:name w:val="index 1"/>
    <w:basedOn w:val="Normal"/>
    <w:next w:val="Normal"/>
    <w:autoRedefine/>
    <w:semiHidden/>
    <w:pPr>
      <w:tabs>
        <w:tab w:val="left" w:pos="702"/>
        <w:tab w:val="left" w:pos="1080"/>
      </w:tabs>
      <w:spacing w:line="288" w:lineRule="auto"/>
      <w:ind w:left="-18"/>
    </w:pPr>
    <w:rPr>
      <w:rFonts w:ascii=".VnTime" w:hAnsi=".VnTime" w:cs="Times New Roman"/>
      <w:i/>
      <w:iCs/>
    </w:rPr>
  </w:style>
  <w:style w:type="paragraph" w:styleId="InfoBlue" w:customStyle="1">
    <w:name w:val="InfoBlue"/>
    <w:basedOn w:val="Normal"/>
    <w:next w:val="BodyText"/>
    <w:autoRedefine/>
    <w:rsid w:val="00C02DD2"/>
    <w:pPr>
      <w:widowControl w:val="0"/>
      <w:spacing w:before="0" w:after="0"/>
      <w:ind w:left="0"/>
    </w:pPr>
    <w:rPr>
      <w:rFonts w:cs="Tahoma"/>
      <w:i/>
      <w:color w:val="0000FF"/>
    </w:rPr>
  </w:style>
  <w:style w:type="paragraph" w:styleId="HeadingBig" w:customStyle="1">
    <w:name w:val="Heading Big"/>
    <w:basedOn w:val="NormalTB"/>
    <w:autoRedefine/>
    <w:rsid w:val="0050513B"/>
    <w:pPr>
      <w:widowControl w:val="0"/>
      <w:spacing w:before="120"/>
    </w:pPr>
    <w:rPr>
      <w:rFonts w:ascii="Swis721 BlkEx BT" w:hAnsi="Swis721 BlkEx BT"/>
      <w:b/>
      <w:snapToGrid w:val="0"/>
      <w:color w:val="6E2500"/>
      <w:sz w:val="40"/>
      <w:szCs w:val="40"/>
      <w:lang w:val="en-US"/>
    </w:rPr>
  </w:style>
  <w:style w:type="paragraph" w:styleId="HeadingLv1" w:customStyle="1">
    <w:name w:val="Heading Lv1"/>
    <w:basedOn w:val="Normal"/>
    <w:autoRedefine/>
    <w:pPr>
      <w:widowControl w:val="0"/>
      <w:ind w:left="0"/>
      <w:jc w:val="center"/>
    </w:pPr>
    <w:rPr>
      <w:rFonts w:cs="Tahoma"/>
      <w:b/>
      <w:snapToGrid w:val="0"/>
      <w:color w:val="6E2500"/>
    </w:rPr>
  </w:style>
  <w:style w:type="paragraph" w:styleId="NormalT" w:customStyle="1">
    <w:name w:val="NormalT"/>
    <w:basedOn w:val="Normal"/>
  </w:style>
  <w:style w:type="paragraph" w:styleId="template" w:customStyle="1">
    <w:name w:val="template"/>
    <w:basedOn w:val="Normal"/>
    <w:rsid w:val="00C4331D"/>
    <w:pPr>
      <w:spacing w:before="0" w:after="0" w:line="240" w:lineRule="exact"/>
      <w:ind w:left="0"/>
    </w:pPr>
    <w:rPr>
      <w:rFonts w:ascii="Arial" w:hAnsi="Arial" w:cs="Times New Roman"/>
      <w:i/>
      <w:sz w:val="22"/>
    </w:rPr>
  </w:style>
  <w:style w:type="table" w:styleId="TableGrid">
    <w:name w:val="Table Grid"/>
    <w:basedOn w:val="TableNormal"/>
    <w:rsid w:val="0094668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Kiu2" w:customStyle="1">
    <w:name w:val="Kiểu2"/>
    <w:basedOn w:val="TableNormal"/>
    <w:uiPriority w:val="99"/>
    <w:rsid w:val="009A1166"/>
    <w:rPr>
      <w:sz w:val="24"/>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blPr/>
      <w:tcPr>
        <w:shd w:val="clear" w:color="auto" w:fill="BDD6EE"/>
      </w:tcPr>
    </w:tblStylePr>
  </w:style>
  <w:style w:type="paragraph" w:styleId="BodyTextArial" w:customStyle="1">
    <w:name w:val="Body Text + Arial"/>
    <w:aliases w:val="9 pt,Italic,Blue,Left  1.63 ch"/>
    <w:basedOn w:val="Normal"/>
    <w:rsid w:val="006111D7"/>
    <w:pPr>
      <w:widowControl w:val="0"/>
      <w:spacing w:after="0"/>
      <w:ind w:left="359" w:leftChars="163" w:firstLine="1"/>
    </w:pPr>
    <w:rPr>
      <w:rFonts w:ascii="Arial" w:hAnsi="Arial" w:eastAsia="MS Mincho"/>
      <w:i/>
      <w:color w:val="0000FF"/>
      <w:sz w:val="18"/>
      <w:szCs w:val="18"/>
    </w:rPr>
  </w:style>
  <w:style w:type="paragraph" w:styleId="TableText" w:customStyle="1">
    <w:name w:val="Table Text"/>
    <w:basedOn w:val="Normal"/>
    <w:rsid w:val="00574642"/>
    <w:pPr>
      <w:spacing w:before="40" w:after="40"/>
      <w:ind w:left="72" w:right="72"/>
    </w:pPr>
    <w:rPr>
      <w:rFonts w:cs="Times New Roman"/>
      <w:sz w:val="22"/>
    </w:rPr>
  </w:style>
  <w:style w:type="paragraph" w:styleId="TableTextsmall" w:customStyle="1">
    <w:name w:val="Table Text small"/>
    <w:basedOn w:val="Normal"/>
    <w:rsid w:val="00554FF3"/>
    <w:pPr>
      <w:keepNext/>
      <w:keepLines/>
      <w:spacing w:before="20" w:after="20" w:line="240" w:lineRule="exact"/>
      <w:ind w:left="95"/>
    </w:pPr>
    <w:rPr>
      <w:rFonts w:ascii="Arial" w:hAnsi="Arial" w:cs="Times New Roman"/>
      <w:sz w:val="18"/>
      <w:szCs w:val="18"/>
    </w:rPr>
  </w:style>
  <w:style w:type="paragraph" w:styleId="List">
    <w:name w:val="List"/>
    <w:basedOn w:val="Normal"/>
    <w:rsid w:val="00554FF3"/>
    <w:pPr>
      <w:spacing w:before="0" w:after="120" w:line="240" w:lineRule="exact"/>
      <w:ind w:left="630" w:hanging="630"/>
    </w:pPr>
    <w:rPr>
      <w:rFonts w:cs="Times New Roman"/>
    </w:rPr>
  </w:style>
  <w:style w:type="paragraph" w:styleId="TableHead" w:customStyle="1">
    <w:name w:val="Table Head"/>
    <w:basedOn w:val="Heading3"/>
    <w:next w:val="Normal"/>
    <w:rsid w:val="00554FF3"/>
    <w:pPr>
      <w:keepLines/>
      <w:spacing w:line="240" w:lineRule="exact"/>
      <w:jc w:val="center"/>
      <w:outlineLvl w:val="9"/>
    </w:pPr>
    <w:rPr>
      <w:rFonts w:ascii="Arial" w:hAnsi="Arial" w:cs="Times New Roman"/>
      <w:bCs w:val="0"/>
      <w:sz w:val="22"/>
      <w:szCs w:val="22"/>
    </w:rPr>
  </w:style>
  <w:style w:type="paragraph" w:styleId="Fig-Graphic" w:customStyle="1">
    <w:name w:val="Fig-Graphic"/>
    <w:basedOn w:val="Normal"/>
    <w:next w:val="Num-Caption"/>
    <w:qFormat/>
    <w:rsid w:val="00554FF3"/>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styleId="Num-Caption" w:customStyle="1">
    <w:name w:val="Num-Caption"/>
    <w:basedOn w:val="Normal"/>
    <w:next w:val="Normal"/>
    <w:uiPriority w:val="1"/>
    <w:qFormat/>
    <w:rsid w:val="00554FF3"/>
    <w:pPr>
      <w:keepLines/>
      <w:widowControl w:val="0"/>
      <w:autoSpaceDE w:val="0"/>
      <w:autoSpaceDN w:val="0"/>
      <w:adjustRightInd w:val="0"/>
      <w:spacing w:before="240" w:after="360" w:line="240" w:lineRule="exact"/>
      <w:ind w:left="475"/>
      <w:textAlignment w:val="baseline"/>
    </w:pPr>
    <w:rPr>
      <w:rFonts w:cs="Segoe"/>
      <w:color w:val="000000"/>
      <w:szCs w:val="16"/>
    </w:rPr>
  </w:style>
  <w:style w:type="character" w:styleId="FigNum" w:customStyle="1">
    <w:name w:val="Fig Num"/>
    <w:uiPriority w:val="8"/>
    <w:rsid w:val="00554FF3"/>
    <w:rPr>
      <w:b/>
      <w:bCs/>
      <w:caps/>
      <w:sz w:val="15"/>
      <w:szCs w:val="15"/>
    </w:rPr>
  </w:style>
  <w:style w:type="character" w:styleId="fontstyle01" w:customStyle="1">
    <w:name w:val="fontstyle01"/>
    <w:rsid w:val="00FC7002"/>
    <w:rPr>
      <w:rFonts w:hint="default" w:ascii="Segoe" w:hAnsi="Segoe"/>
      <w:b w:val="0"/>
      <w:bCs w:val="0"/>
      <w:i w:val="0"/>
      <w:iCs w:val="0"/>
      <w:color w:val="242021"/>
      <w:sz w:val="18"/>
      <w:szCs w:val="18"/>
    </w:rPr>
  </w:style>
  <w:style w:type="character" w:styleId="fontstyle21" w:customStyle="1">
    <w:name w:val="fontstyle21"/>
    <w:rsid w:val="00FC7002"/>
    <w:rPr>
      <w:rFonts w:hint="default" w:ascii="Segoe-Italic" w:hAnsi="Segoe-Italic"/>
      <w:b w:val="0"/>
      <w:bCs w:val="0"/>
      <w:i/>
      <w:iCs/>
      <w:color w:val="242021"/>
      <w:sz w:val="18"/>
      <w:szCs w:val="18"/>
    </w:rPr>
  </w:style>
  <w:style w:type="paragraph" w:styleId="ListParagraph">
    <w:name w:val="List Paragraph"/>
    <w:aliases w:val="lp1,List Paragraph1,List Paragraph11,Steps,Bullet 1,bullet"/>
    <w:basedOn w:val="Normal"/>
    <w:link w:val="ListParagraphChar"/>
    <w:uiPriority w:val="34"/>
    <w:qFormat/>
    <w:rsid w:val="0054214A"/>
    <w:pPr>
      <w:spacing w:before="0" w:after="160" w:line="259" w:lineRule="auto"/>
      <w:ind w:left="720"/>
      <w:contextualSpacing/>
    </w:pPr>
    <w:rPr>
      <w:rFonts w:ascii="Calibri" w:hAnsi="Calibri" w:eastAsia="Calibri" w:cs="Times New Roman"/>
      <w:sz w:val="22"/>
      <w:szCs w:val="22"/>
      <w:lang w:val="en-GB"/>
    </w:rPr>
  </w:style>
  <w:style w:type="character" w:styleId="ListParagraphChar" w:customStyle="1">
    <w:name w:val="List Paragraph Char"/>
    <w:aliases w:val="lp1 Char,List Paragraph1 Char,List Paragraph11 Char,Steps Char,Bullet 1 Char,bullet Char"/>
    <w:link w:val="ListParagraph"/>
    <w:uiPriority w:val="34"/>
    <w:rsid w:val="0054214A"/>
    <w:rPr>
      <w:rFonts w:ascii="Calibri" w:hAnsi="Calibri" w:eastAsia="Calibri"/>
      <w:sz w:val="22"/>
      <w:szCs w:val="22"/>
      <w:lang w:val="en-GB"/>
    </w:rPr>
  </w:style>
  <w:style w:type="paragraph" w:styleId="Normalunindented" w:customStyle="1">
    <w:name w:val="Normal (unindented)"/>
    <w:basedOn w:val="Normal"/>
    <w:qFormat/>
    <w:rsid w:val="00F14681"/>
    <w:pPr>
      <w:widowControl w:val="0"/>
      <w:autoSpaceDE w:val="0"/>
      <w:autoSpaceDN w:val="0"/>
      <w:adjustRightInd w:val="0"/>
      <w:spacing w:before="0" w:after="140" w:line="260" w:lineRule="exact"/>
      <w:ind w:left="475"/>
      <w:textAlignment w:val="baseline"/>
    </w:pPr>
    <w:rPr>
      <w:rFonts w:ascii="Segoe" w:hAnsi="Segoe" w:cs="Segoe"/>
      <w:color w:val="000000"/>
      <w:sz w:val="18"/>
      <w:szCs w:val="19"/>
    </w:rPr>
  </w:style>
  <w:style w:type="paragraph" w:styleId="TableTextindent" w:customStyle="1">
    <w:name w:val="Table Text indent"/>
    <w:basedOn w:val="TableText"/>
    <w:rsid w:val="00163918"/>
    <w:pPr>
      <w:ind w:left="1782" w:hanging="1350"/>
    </w:pPr>
  </w:style>
  <w:style w:type="paragraph" w:styleId="TableTextindent2" w:customStyle="1">
    <w:name w:val="Table Text indent 2"/>
    <w:basedOn w:val="TableTextindent"/>
    <w:rsid w:val="00163918"/>
    <w:pPr>
      <w:ind w:hanging="990"/>
    </w:pPr>
  </w:style>
  <w:style w:type="paragraph" w:styleId="level50" w:customStyle="1">
    <w:name w:val="level 5"/>
    <w:basedOn w:val="Normal"/>
    <w:rsid w:val="008443CA"/>
    <w:pPr>
      <w:tabs>
        <w:tab w:val="left" w:pos="2520"/>
      </w:tabs>
      <w:spacing w:before="0" w:after="0" w:line="240" w:lineRule="exact"/>
      <w:ind w:left="1350"/>
    </w:pPr>
    <w:rPr>
      <w:rFonts w:cs="Times New Roman"/>
    </w:rPr>
  </w:style>
  <w:style w:type="paragraph" w:styleId="level4text" w:customStyle="1">
    <w:name w:val="level 4 text"/>
    <w:basedOn w:val="Normal"/>
    <w:rsid w:val="008443CA"/>
    <w:pPr>
      <w:spacing w:before="0" w:after="120" w:line="240" w:lineRule="exact"/>
      <w:ind w:left="2160" w:hanging="806"/>
    </w:pPr>
    <w:rPr>
      <w:rFonts w:cs="Times New Roman"/>
    </w:rPr>
  </w:style>
  <w:style w:type="paragraph" w:styleId="TOCEntry" w:customStyle="1">
    <w:name w:val="TOCEntry"/>
    <w:basedOn w:val="Normal"/>
    <w:rsid w:val="00ED6FC4"/>
    <w:pPr>
      <w:keepNext/>
      <w:keepLines/>
      <w:spacing w:after="240" w:line="240" w:lineRule="atLeast"/>
      <w:ind w:left="0"/>
    </w:pPr>
    <w:rPr>
      <w:rFonts w:cs="Times New Roman"/>
      <w:b/>
      <w:sz w:val="36"/>
    </w:rPr>
  </w:style>
  <w:style w:type="paragraph" w:styleId="BullList" w:customStyle="1">
    <w:name w:val="Bull List"/>
    <w:basedOn w:val="Normal"/>
    <w:qFormat/>
    <w:rsid w:val="00ED6FC4"/>
    <w:pPr>
      <w:widowControl w:val="0"/>
      <w:numPr>
        <w:numId w:val="8"/>
      </w:numPr>
      <w:autoSpaceDE w:val="0"/>
      <w:autoSpaceDN w:val="0"/>
      <w:adjustRightInd w:val="0"/>
      <w:spacing w:before="0" w:after="140" w:line="260" w:lineRule="exact"/>
      <w:ind w:left="1051"/>
      <w:textAlignment w:val="baseline"/>
    </w:pPr>
    <w:rPr>
      <w:rFonts w:ascii="Segoe" w:hAnsi="Segoe" w:eastAsia="Z@RB77C.tmp" w:cs="Segoe"/>
      <w:color w:val="000000"/>
      <w:sz w:val="18"/>
      <w:szCs w:val="19"/>
    </w:rPr>
  </w:style>
  <w:style w:type="paragraph" w:styleId="Style1" w:customStyle="1">
    <w:name w:val="Style1"/>
    <w:basedOn w:val="Normal"/>
    <w:link w:val="Style1Char"/>
    <w:qFormat/>
    <w:rsid w:val="00916E6F"/>
    <w:pPr>
      <w:numPr>
        <w:ilvl w:val="1"/>
        <w:numId w:val="10"/>
      </w:numPr>
      <w:adjustRightInd w:val="0"/>
      <w:spacing w:before="0" w:after="0" w:line="276" w:lineRule="auto"/>
      <w:ind w:left="346" w:right="29"/>
    </w:pPr>
    <w:rPr>
      <w:rFonts w:ascii="Arial" w:hAnsi="Arial" w:eastAsia="Calibri"/>
    </w:rPr>
  </w:style>
  <w:style w:type="paragraph" w:styleId="Style2" w:customStyle="1">
    <w:name w:val="Style2"/>
    <w:basedOn w:val="Style1"/>
    <w:link w:val="Style2Char"/>
    <w:qFormat/>
    <w:rsid w:val="00916E6F"/>
    <w:pPr>
      <w:numPr>
        <w:numId w:val="11"/>
      </w:numPr>
      <w:ind w:left="720"/>
    </w:pPr>
  </w:style>
  <w:style w:type="character" w:styleId="Style1Char" w:customStyle="1">
    <w:name w:val="Style1 Char"/>
    <w:link w:val="Style1"/>
    <w:rsid w:val="00916E6F"/>
    <w:rPr>
      <w:rFonts w:ascii="Arial" w:hAnsi="Arial" w:eastAsia="Calibri" w:cs="Arial"/>
      <w:sz w:val="24"/>
    </w:rPr>
  </w:style>
  <w:style w:type="character" w:styleId="Style2Char" w:customStyle="1">
    <w:name w:val="Style2 Char"/>
    <w:link w:val="Style2"/>
    <w:rsid w:val="00916E6F"/>
    <w:rPr>
      <w:rFonts w:ascii="Arial" w:hAnsi="Arial" w:eastAsia="Calibri" w:cs="Arial"/>
      <w:sz w:val="24"/>
    </w:rPr>
  </w:style>
  <w:style w:type="character" w:styleId="FooterChar" w:customStyle="1">
    <w:name w:val="Footer Char"/>
    <w:link w:val="Footer"/>
    <w:uiPriority w:val="99"/>
    <w:rsid w:val="00C43F24"/>
    <w:rPr>
      <w:rFonts w:ascii="Tahoma" w:hAnsi="Tahoma" w:cs="Tahoma"/>
    </w:rPr>
  </w:style>
  <w:style w:type="paragraph" w:styleId="BalloonText">
    <w:name w:val="Balloon Text"/>
    <w:basedOn w:val="Normal"/>
    <w:link w:val="BalloonTextChar"/>
    <w:rsid w:val="00CE419A"/>
    <w:pPr>
      <w:spacing w:before="0" w:after="0"/>
    </w:pPr>
    <w:rPr>
      <w:rFonts w:ascii="Tahoma" w:hAnsi="Tahoma" w:cs="Tahoma"/>
      <w:sz w:val="16"/>
      <w:szCs w:val="16"/>
    </w:rPr>
  </w:style>
  <w:style w:type="character" w:styleId="BalloonTextChar" w:customStyle="1">
    <w:name w:val="Balloon Text Char"/>
    <w:basedOn w:val="DefaultParagraphFont"/>
    <w:link w:val="BalloonText"/>
    <w:rsid w:val="00CE41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6756">
      <w:bodyDiv w:val="1"/>
      <w:marLeft w:val="0"/>
      <w:marRight w:val="0"/>
      <w:marTop w:val="0"/>
      <w:marBottom w:val="0"/>
      <w:divBdr>
        <w:top w:val="none" w:sz="0" w:space="0" w:color="auto"/>
        <w:left w:val="none" w:sz="0" w:space="0" w:color="auto"/>
        <w:bottom w:val="none" w:sz="0" w:space="0" w:color="auto"/>
        <w:right w:val="none" w:sz="0" w:space="0" w:color="auto"/>
      </w:divBdr>
    </w:div>
    <w:div w:id="14983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customXml" Target="../customXml/item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y\Documents\Deitel\Fsoft\Software\Template\Template_Software%20Requirements%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0E324552852044B194C6B36B6AA2DC" ma:contentTypeVersion="3" ma:contentTypeDescription="Create a new document." ma:contentTypeScope="" ma:versionID="1445ac5781b50fc854bf85a01eeeca48">
  <xsd:schema xmlns:xsd="http://www.w3.org/2001/XMLSchema" xmlns:xs="http://www.w3.org/2001/XMLSchema" xmlns:p="http://schemas.microsoft.com/office/2006/metadata/properties" xmlns:ns2="f4ce49eb-192a-49f7-9709-b824086f0c7e" targetNamespace="http://schemas.microsoft.com/office/2006/metadata/properties" ma:root="true" ma:fieldsID="1ed1adf1a302a90ff1fead5c6c31369c" ns2:_="">
    <xsd:import namespace="f4ce49eb-192a-49f7-9709-b824086f0c7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e49eb-192a-49f7-9709-b824086f0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8A4A22-01D2-463E-92B5-77CF332DA98F}"/>
</file>

<file path=customXml/itemProps2.xml><?xml version="1.0" encoding="utf-8"?>
<ds:datastoreItem xmlns:ds="http://schemas.openxmlformats.org/officeDocument/2006/customXml" ds:itemID="{206D303B-CC01-44CD-8405-E55BA63558B6}"/>
</file>

<file path=customXml/itemProps3.xml><?xml version="1.0" encoding="utf-8"?>
<ds:datastoreItem xmlns:ds="http://schemas.openxmlformats.org/officeDocument/2006/customXml" ds:itemID="{37A31FD3-9F48-4C7A-B285-67ADB628B3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Template_Software Requirements Specification.dot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1/2</dc:subject>
  <dc:creator>thuy</dc:creator>
  <dc:description>1. Introduction: Omit "see rup_srsuc.dot" in the template</dc:description>
  <cp:lastModifiedBy>NGUYỄN HUY PHÚC</cp:lastModifiedBy>
  <cp:revision>11</cp:revision>
  <cp:lastPrinted>1899-12-31T17:00:00Z</cp:lastPrinted>
  <dcterms:created xsi:type="dcterms:W3CDTF">2025-04-11T15:31:00Z</dcterms:created>
  <dcterms:modified xsi:type="dcterms:W3CDTF">2026-03-06T12:32:56Z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0x0101005F0E324552852044B194C6B36B6AA2DC</vt:lpwstr>
  </property>
</Properties>
</file>